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4768" w14:textId="77777777" w:rsidR="007227C7" w:rsidRPr="006915BF" w:rsidRDefault="007227C7" w:rsidP="007227C7">
      <w:pPr>
        <w:jc w:val="center"/>
        <w:rPr>
          <w:b/>
          <w:sz w:val="24"/>
          <w:szCs w:val="24"/>
          <w:u w:val="single"/>
        </w:rPr>
      </w:pPr>
      <w:r w:rsidRPr="006915BF">
        <w:rPr>
          <w:b/>
          <w:sz w:val="24"/>
          <w:szCs w:val="24"/>
          <w:u w:val="single"/>
        </w:rPr>
        <w:t>BALANÇO FINAL DO MÓDULO</w:t>
      </w:r>
    </w:p>
    <w:tbl>
      <w:tblPr>
        <w:tblW w:w="990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3"/>
        <w:gridCol w:w="8450"/>
      </w:tblGrid>
      <w:tr w:rsidR="00271730" w:rsidRPr="00271730" w14:paraId="6B20EFB0" w14:textId="77777777" w:rsidTr="003A28BB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08A47A8" w14:textId="77777777" w:rsidR="00B10A54" w:rsidRPr="00271730" w:rsidRDefault="00B10A54" w:rsidP="00F166BF">
            <w:pPr>
              <w:spacing w:line="360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Formando</w:t>
            </w:r>
            <w:r w:rsidR="00922E1E"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63EBE0EE" w14:textId="7FE84798" w:rsidR="00B10A54" w:rsidRPr="00271730" w:rsidRDefault="00486EC7" w:rsidP="00F166BF">
            <w:pPr>
              <w:spacing w:line="360" w:lineRule="auto"/>
              <w:rPr>
                <w:rFonts w:cs="Calibri"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color w:val="000000" w:themeColor="text1"/>
                <w:sz w:val="24"/>
                <w:szCs w:val="24"/>
              </w:rPr>
              <w:t>Ana Maria Cardoso Silva</w:t>
            </w:r>
          </w:p>
        </w:tc>
      </w:tr>
      <w:tr w:rsidR="00271730" w:rsidRPr="00271730" w14:paraId="5CFA37A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9981BFC" w14:textId="77777777" w:rsidR="00B10A54" w:rsidRPr="00271730" w:rsidRDefault="00B10A54" w:rsidP="00F166BF">
            <w:pPr>
              <w:spacing w:line="360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Ação: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0B7685DD" w14:textId="71357737" w:rsidR="00B10A54" w:rsidRPr="00271730" w:rsidRDefault="00486EC7" w:rsidP="00F166BF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color w:val="000000" w:themeColor="text1"/>
                <w:sz w:val="24"/>
                <w:szCs w:val="24"/>
              </w:rPr>
              <w:t>25_TADM03-NS</w:t>
            </w:r>
          </w:p>
        </w:tc>
      </w:tr>
      <w:tr w:rsidR="00271730" w:rsidRPr="00271730" w14:paraId="751CA9F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636606F" w14:textId="77777777" w:rsidR="00B10A54" w:rsidRPr="00271730" w:rsidRDefault="00B10A54" w:rsidP="00F166BF">
            <w:pPr>
              <w:spacing w:line="360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Módulo: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6F1E3679" w14:textId="66E525D1" w:rsidR="00B10A54" w:rsidRPr="00271730" w:rsidRDefault="00486EC7" w:rsidP="00F166BF">
            <w:pPr>
              <w:spacing w:line="360" w:lineRule="auto"/>
              <w:rPr>
                <w:rFonts w:cs="Calibri"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color w:val="000000" w:themeColor="text1"/>
                <w:sz w:val="24"/>
                <w:szCs w:val="24"/>
              </w:rPr>
              <w:t>UFCD 0</w:t>
            </w:r>
            <w:r w:rsidR="002F655B" w:rsidRPr="00271730">
              <w:rPr>
                <w:rFonts w:cs="Calibri"/>
                <w:color w:val="000000" w:themeColor="text1"/>
                <w:sz w:val="24"/>
                <w:szCs w:val="24"/>
              </w:rPr>
              <w:t>6</w:t>
            </w:r>
            <w:r w:rsidR="00135457" w:rsidRPr="00271730">
              <w:rPr>
                <w:rFonts w:cs="Calibri"/>
                <w:color w:val="000000" w:themeColor="text1"/>
                <w:sz w:val="24"/>
                <w:szCs w:val="24"/>
              </w:rPr>
              <w:t>51</w:t>
            </w:r>
            <w:r w:rsidRPr="00271730">
              <w:rPr>
                <w:rFonts w:cs="Calibri"/>
                <w:color w:val="000000" w:themeColor="text1"/>
                <w:sz w:val="24"/>
                <w:szCs w:val="24"/>
              </w:rPr>
              <w:t xml:space="preserve"> - </w:t>
            </w:r>
            <w:r w:rsidR="00135457" w:rsidRPr="00271730">
              <w:rPr>
                <w:rFonts w:cs="Calibri"/>
                <w:color w:val="000000" w:themeColor="text1"/>
                <w:sz w:val="24"/>
                <w:szCs w:val="24"/>
              </w:rPr>
              <w:t>Técnicas de digitação</w:t>
            </w:r>
          </w:p>
        </w:tc>
      </w:tr>
      <w:tr w:rsidR="00271730" w:rsidRPr="00271730" w14:paraId="01B49226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7B1DCEB" w14:textId="77777777" w:rsidR="00B10A54" w:rsidRPr="00271730" w:rsidRDefault="00B10A54" w:rsidP="00F166BF">
            <w:pPr>
              <w:spacing w:line="360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Formador</w:t>
            </w:r>
            <w:r w:rsidR="00922E1E"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2D752260" w14:textId="1B038F2B" w:rsidR="00B10A54" w:rsidRPr="00271730" w:rsidRDefault="00135457" w:rsidP="00F166BF">
            <w:pPr>
              <w:spacing w:line="360" w:lineRule="auto"/>
              <w:rPr>
                <w:rFonts w:cs="Calibri"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color w:val="000000" w:themeColor="text1"/>
                <w:sz w:val="24"/>
                <w:szCs w:val="24"/>
              </w:rPr>
              <w:t>Gabriel Cunha</w:t>
            </w:r>
          </w:p>
        </w:tc>
      </w:tr>
      <w:tr w:rsidR="00271730" w:rsidRPr="00271730" w14:paraId="78191FCC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757640C" w14:textId="77777777" w:rsidR="00B10A54" w:rsidRPr="00271730" w:rsidRDefault="00B10A54" w:rsidP="00F166BF">
            <w:pPr>
              <w:spacing w:line="360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Data: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3EA5C23B" w14:textId="6842C524" w:rsidR="00B10A54" w:rsidRPr="00271730" w:rsidRDefault="00135457" w:rsidP="00F166BF">
            <w:pPr>
              <w:spacing w:line="360" w:lineRule="auto"/>
              <w:rPr>
                <w:rFonts w:cs="Calibri"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color w:val="000000" w:themeColor="text1"/>
                <w:sz w:val="24"/>
                <w:szCs w:val="24"/>
              </w:rPr>
              <w:t>2</w:t>
            </w:r>
            <w:r w:rsidR="00F47968" w:rsidRPr="00271730">
              <w:rPr>
                <w:rFonts w:cs="Calibri"/>
                <w:color w:val="000000" w:themeColor="text1"/>
                <w:sz w:val="24"/>
                <w:szCs w:val="24"/>
              </w:rPr>
              <w:t>9</w:t>
            </w:r>
            <w:r w:rsidR="00486EC7" w:rsidRPr="00271730">
              <w:rPr>
                <w:rFonts w:cs="Calibri"/>
                <w:color w:val="000000" w:themeColor="text1"/>
                <w:sz w:val="24"/>
                <w:szCs w:val="24"/>
              </w:rPr>
              <w:t>/</w:t>
            </w:r>
            <w:r w:rsidR="00F47968" w:rsidRPr="00271730">
              <w:rPr>
                <w:rFonts w:cs="Calibri"/>
                <w:color w:val="000000" w:themeColor="text1"/>
                <w:sz w:val="24"/>
                <w:szCs w:val="24"/>
              </w:rPr>
              <w:t>0</w:t>
            </w:r>
            <w:r w:rsidRPr="00271730">
              <w:rPr>
                <w:rFonts w:cs="Calibri"/>
                <w:color w:val="000000" w:themeColor="text1"/>
                <w:sz w:val="24"/>
                <w:szCs w:val="24"/>
              </w:rPr>
              <w:t>7</w:t>
            </w:r>
            <w:r w:rsidR="00486EC7" w:rsidRPr="00271730">
              <w:rPr>
                <w:rFonts w:cs="Calibri"/>
                <w:color w:val="000000" w:themeColor="text1"/>
                <w:sz w:val="24"/>
                <w:szCs w:val="24"/>
              </w:rPr>
              <w:t>/25</w:t>
            </w:r>
          </w:p>
        </w:tc>
      </w:tr>
    </w:tbl>
    <w:p w14:paraId="76E5C5E0" w14:textId="77777777" w:rsidR="00B10A54" w:rsidRPr="00271730" w:rsidRDefault="00B10A54" w:rsidP="007227C7">
      <w:pPr>
        <w:jc w:val="center"/>
        <w:rPr>
          <w:b/>
          <w:color w:val="000000" w:themeColor="text1"/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71730" w:rsidRPr="00271730" w14:paraId="5C7C39DE" w14:textId="77777777" w:rsidTr="16C4F8B4">
        <w:tc>
          <w:tcPr>
            <w:tcW w:w="9923" w:type="dxa"/>
          </w:tcPr>
          <w:p w14:paraId="67E50A73" w14:textId="77777777" w:rsidR="00C82AC8" w:rsidRPr="00271730" w:rsidRDefault="00C82AC8" w:rsidP="00C82AC8">
            <w:pPr>
              <w:numPr>
                <w:ilvl w:val="0"/>
                <w:numId w:val="1"/>
              </w:numPr>
              <w:rPr>
                <w:rFonts w:cs="Calibri"/>
                <w:b/>
                <w:color w:val="000000" w:themeColor="text1"/>
                <w:sz w:val="24"/>
                <w:szCs w:val="24"/>
              </w:rPr>
            </w:pPr>
            <w:r w:rsidRPr="00271730">
              <w:rPr>
                <w:b/>
                <w:color w:val="000000" w:themeColor="text1"/>
                <w:sz w:val="24"/>
                <w:szCs w:val="24"/>
              </w:rPr>
              <w:t xml:space="preserve">Temáticas e </w:t>
            </w:r>
            <w:r w:rsidRPr="00271730">
              <w:rPr>
                <w:rFonts w:cs="Calibri"/>
                <w:b/>
                <w:color w:val="000000" w:themeColor="text1"/>
                <w:sz w:val="24"/>
                <w:szCs w:val="24"/>
              </w:rPr>
              <w:t>Conteúdos Abordados:</w:t>
            </w:r>
          </w:p>
          <w:p w14:paraId="233EC469" w14:textId="77777777" w:rsidR="00135457" w:rsidRPr="00271730" w:rsidRDefault="00135457" w:rsidP="00F166BF">
            <w:pPr>
              <w:numPr>
                <w:ilvl w:val="0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Ergonomia do posto de trabalho</w:t>
            </w:r>
          </w:p>
          <w:p w14:paraId="3A01C198" w14:textId="43224B47" w:rsidR="00135457" w:rsidRPr="00271730" w:rsidRDefault="00135457" w:rsidP="00F166BF">
            <w:pPr>
              <w:numPr>
                <w:ilvl w:val="1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Correto posicionamento</w:t>
            </w:r>
          </w:p>
          <w:p w14:paraId="706CA8B3" w14:textId="77777777" w:rsidR="00135457" w:rsidRPr="00271730" w:rsidRDefault="00135457" w:rsidP="00F166BF">
            <w:pPr>
              <w:numPr>
                <w:ilvl w:val="1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Adaptação do mobiliário</w:t>
            </w:r>
          </w:p>
          <w:p w14:paraId="1390DBFB" w14:textId="77777777" w:rsidR="00135457" w:rsidRPr="00271730" w:rsidRDefault="00135457" w:rsidP="00F166BF">
            <w:pPr>
              <w:numPr>
                <w:ilvl w:val="0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Tipos de teclado</w:t>
            </w:r>
          </w:p>
          <w:p w14:paraId="3753F6E3" w14:textId="77777777" w:rsidR="00135457" w:rsidRPr="00271730" w:rsidRDefault="00135457" w:rsidP="00F166BF">
            <w:pPr>
              <w:numPr>
                <w:ilvl w:val="1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Partes constituintes, respetivos elementos e suas funções</w:t>
            </w:r>
          </w:p>
          <w:p w14:paraId="2B333FFA" w14:textId="77777777" w:rsidR="00135457" w:rsidRPr="00271730" w:rsidRDefault="00135457" w:rsidP="00F166BF">
            <w:pPr>
              <w:numPr>
                <w:ilvl w:val="1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Principais funções automáticas</w:t>
            </w:r>
          </w:p>
          <w:p w14:paraId="682A27AB" w14:textId="77777777" w:rsidR="00135457" w:rsidRPr="00271730" w:rsidRDefault="00135457" w:rsidP="00F166BF">
            <w:pPr>
              <w:numPr>
                <w:ilvl w:val="0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Formas de digitação</w:t>
            </w:r>
          </w:p>
          <w:p w14:paraId="3440C0C2" w14:textId="77777777" w:rsidR="00135457" w:rsidRPr="00271730" w:rsidRDefault="00135457" w:rsidP="00F166BF">
            <w:pPr>
              <w:numPr>
                <w:ilvl w:val="1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Digitação na fila guia</w:t>
            </w:r>
          </w:p>
          <w:p w14:paraId="332FB30F" w14:textId="77777777" w:rsidR="00135457" w:rsidRPr="00271730" w:rsidRDefault="00135457" w:rsidP="00F166BF">
            <w:pPr>
              <w:numPr>
                <w:ilvl w:val="2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Distribuição dos dedos pelo teclado</w:t>
            </w:r>
          </w:p>
          <w:p w14:paraId="47F52575" w14:textId="77777777" w:rsidR="00135457" w:rsidRPr="00271730" w:rsidRDefault="00135457" w:rsidP="00F166BF">
            <w:pPr>
              <w:numPr>
                <w:ilvl w:val="2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Capacitar a prática de pulsação</w:t>
            </w:r>
          </w:p>
          <w:p w14:paraId="22AADFA2" w14:textId="77777777" w:rsidR="00135457" w:rsidRPr="00271730" w:rsidRDefault="00135457" w:rsidP="00F166BF">
            <w:pPr>
              <w:numPr>
                <w:ilvl w:val="2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Uso e controlo da barra de espaços</w:t>
            </w:r>
          </w:p>
          <w:p w14:paraId="1052136F" w14:textId="77777777" w:rsidR="00135457" w:rsidRPr="00271730" w:rsidRDefault="00135457" w:rsidP="00F166BF">
            <w:pPr>
              <w:numPr>
                <w:ilvl w:val="2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Ginástica digitativa</w:t>
            </w:r>
          </w:p>
          <w:p w14:paraId="37C04B0A" w14:textId="77777777" w:rsidR="00135457" w:rsidRPr="00271730" w:rsidRDefault="00135457" w:rsidP="00F166BF">
            <w:pPr>
              <w:numPr>
                <w:ilvl w:val="1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Digitação na fila superior</w:t>
            </w:r>
          </w:p>
          <w:p w14:paraId="670B7D92" w14:textId="77777777" w:rsidR="00135457" w:rsidRPr="00271730" w:rsidRDefault="00135457" w:rsidP="00F166BF">
            <w:pPr>
              <w:numPr>
                <w:ilvl w:val="1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Digitação na fila inferior</w:t>
            </w:r>
          </w:p>
          <w:p w14:paraId="3EDD3A0F" w14:textId="77777777" w:rsidR="00135457" w:rsidRPr="00271730" w:rsidRDefault="00135457" w:rsidP="00F166BF">
            <w:pPr>
              <w:numPr>
                <w:ilvl w:val="1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lastRenderedPageBreak/>
              <w:t>Digitação na fila dos algarismos</w:t>
            </w:r>
          </w:p>
          <w:p w14:paraId="48091A21" w14:textId="77777777" w:rsidR="00135457" w:rsidRPr="00271730" w:rsidRDefault="00135457" w:rsidP="00F166BF">
            <w:pPr>
              <w:numPr>
                <w:ilvl w:val="1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Velocidade de execução</w:t>
            </w:r>
          </w:p>
          <w:p w14:paraId="203C452C" w14:textId="77777777" w:rsidR="00135457" w:rsidRPr="00271730" w:rsidRDefault="00135457" w:rsidP="00F166BF">
            <w:pPr>
              <w:numPr>
                <w:ilvl w:val="1"/>
                <w:numId w:val="8"/>
              </w:numPr>
              <w:shd w:val="clear" w:color="auto" w:fill="FFFFFF"/>
              <w:spacing w:after="225" w:line="36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271730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Concentração no texto e no teclado</w:t>
            </w:r>
          </w:p>
          <w:p w14:paraId="5C7A5784" w14:textId="4E287AD9" w:rsidR="00E96BFF" w:rsidRPr="00271730" w:rsidRDefault="00E96BFF" w:rsidP="16C4F8B4">
            <w:pPr>
              <w:spacing w:after="0"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31FD0587" w14:textId="77777777" w:rsidR="003B508A" w:rsidRPr="00271730" w:rsidRDefault="003B508A">
      <w:pPr>
        <w:rPr>
          <w:color w:val="000000" w:themeColor="text1"/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71730" w:rsidRPr="00271730" w14:paraId="4C131B09" w14:textId="77777777" w:rsidTr="16C4F8B4">
        <w:tc>
          <w:tcPr>
            <w:tcW w:w="9923" w:type="dxa"/>
          </w:tcPr>
          <w:p w14:paraId="52C9CBA8" w14:textId="77777777" w:rsidR="007227C7" w:rsidRPr="00271730" w:rsidRDefault="007227C7" w:rsidP="00F166BF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7173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Reflexão sobre as aprendizagens desenvolvidas</w:t>
            </w:r>
            <w:r w:rsidR="003C6D51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E96BFF"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>(</w:t>
            </w:r>
            <w:r w:rsidR="00420708"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 xml:space="preserve">reflexão sobre os temas </w:t>
            </w:r>
            <w:r w:rsidR="00E96BFF"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 xml:space="preserve">e/ou atividades propostas </w:t>
            </w:r>
            <w:r w:rsidR="00420708"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 xml:space="preserve">de maior interesse; </w:t>
            </w:r>
            <w:r w:rsidR="003C6D51"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>a aplicabilidade d</w:t>
            </w:r>
            <w:r w:rsidR="006F7BA8"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>as</w:t>
            </w:r>
            <w:r w:rsidR="003C6D51"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 xml:space="preserve"> aprendizagens</w:t>
            </w:r>
            <w:r w:rsidR="006F7BA8"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 xml:space="preserve"> desenvolvidas aos longo da UFCD</w:t>
            </w:r>
            <w:r w:rsidR="003C6D51"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>; a articulação com a sua história de vida…)</w:t>
            </w:r>
            <w:r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>:</w:t>
            </w:r>
          </w:p>
          <w:p w14:paraId="2296CE0A" w14:textId="77777777" w:rsidR="007227C7" w:rsidRPr="00271730" w:rsidRDefault="007227C7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7CF1AF57" w14:textId="77777777" w:rsidR="00367D41" w:rsidRDefault="00E83C0A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Esta UFCD foi lecionada pelo formador Gabriel Cunha. </w:t>
            </w:r>
            <w:r w:rsidR="0093704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No início das aulas, confesso que duvidava da minha capacidade de digitar utilizando os dez dedos. Pensava que isso era algo reservado a profissionais experientes ou a quem já tinha prática desde a máquina de escrever. No entanto, enganei-me. O formador mostrou</w:t>
            </w:r>
            <w:r w:rsidR="00F166BF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93704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vídeos que explicavam como, no passado, a digitação com todos os dedos era essencial, especialmente com a máquina de escrever. Nos dias de hoje, ainda há quem digite assim, mas muitas pessoas utilizam apenas alguns dedos e, mesmo assim, são rápidas. No entanto, percebi que a verdadeira eficiência vem do domínio técnico e da postura adequada. </w:t>
            </w: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 digitação tornou-se uma habilidade essencial no mundo contemporâneo, onde grande parte das atividades profissionais e pessoais depende do uso do computador e de dispositivos móveis. Refletir sobre as técnicas de digitação é, portanto, refletir sobre produtividade, saúde e adaptação tecnológica. Assist</w:t>
            </w:r>
            <w:r w:rsidR="00F166BF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i </w:t>
            </w: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a vídeos sobre ginástica digitativa, que é muito importante para quem usa o teclado.</w:t>
            </w:r>
            <w:r w:rsidR="00367D4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pois são exercícios que devemos fazer às mãos e corpo para evitar lesões. </w:t>
            </w:r>
          </w:p>
          <w:p w14:paraId="41677332" w14:textId="77777777" w:rsidR="00983C07" w:rsidRDefault="00983C07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6840364A" w14:textId="77777777" w:rsidR="00367D41" w:rsidRDefault="00E83C0A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Também adquiri conhecimentos de adotar uma postura correta no posto de trabalho</w:t>
            </w:r>
            <w:r w:rsidR="00F166BF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que</w:t>
            </w: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é fundamental não só para o desempenho, mas também para a saúde a longo prazo. Muitas vezes, passamos horas em frente ao computador sem perceber que pequenas mudanças de posição podem causar dores cr</w:t>
            </w:r>
            <w:r w:rsidR="0035757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ó</w:t>
            </w: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nicas e fadiga. A atenção à ergonomia, desde o ajuste da cadeira e da mesa até a altura do monitor e o</w:t>
            </w:r>
            <w:r w:rsidR="0035757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apoio dos pés, é uma atitude simples que previne problemas e aumenta a produtividade. O domínio das técnicas de digitação passa pela distribuição correta dos dedos no teclado, utilizando todos eles e não apenas dois ou três.</w:t>
            </w:r>
          </w:p>
          <w:p w14:paraId="7B56D56A" w14:textId="77777777" w:rsidR="00983C07" w:rsidRDefault="00983C07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677DA3EA" w14:textId="7CE779F2" w:rsidR="00367D41" w:rsidRDefault="00367D41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O mais interessante foi perceber que utilizando os dez dedos, </w:t>
            </w:r>
            <w:r w:rsidR="00E83C0A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promove agilidade, precisão e reduz o risco de lesões por esforço repetitivo. A prática constante, aliada à memorização das teclas e ao uso de exercícios específicos, é o caminho para aprimorar a velocidade e a eficiência. </w:t>
            </w:r>
          </w:p>
          <w:p w14:paraId="189777D6" w14:textId="77777777" w:rsidR="00831CBE" w:rsidRDefault="00831CBE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B2DA4ED" w14:textId="0BB77887" w:rsidR="00983C07" w:rsidRDefault="00983C07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O mais difícil </w:t>
            </w:r>
            <w:r w:rsidR="007A187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para mim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de executar usando os dez dedos são os acentos, ou a virgula, o ponto e v</w:t>
            </w:r>
            <w:r w:rsidR="007A187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í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rgula, mas acredito com o treino consiga lá chegar.</w:t>
            </w:r>
          </w:p>
          <w:p w14:paraId="3CBCC06C" w14:textId="6159BA2B" w:rsidR="00367D41" w:rsidRDefault="00367D41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E8D1BEE" w14:textId="476C5C75" w:rsidR="00367D41" w:rsidRDefault="00831CBE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B2242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914C3D4" wp14:editId="47E989AA">
                  <wp:simplePos x="0" y="0"/>
                  <wp:positionH relativeFrom="column">
                    <wp:posOffset>3797300</wp:posOffset>
                  </wp:positionH>
                  <wp:positionV relativeFrom="paragraph">
                    <wp:posOffset>273050</wp:posOffset>
                  </wp:positionV>
                  <wp:extent cx="2314575" cy="1412240"/>
                  <wp:effectExtent l="0" t="0" r="9525" b="0"/>
                  <wp:wrapTight wrapText="bothSides">
                    <wp:wrapPolygon edited="0">
                      <wp:start x="0" y="0"/>
                      <wp:lineTo x="0" y="21270"/>
                      <wp:lineTo x="21511" y="21270"/>
                      <wp:lineTo x="21511" y="0"/>
                      <wp:lineTo x="0" y="0"/>
                    </wp:wrapPolygon>
                  </wp:wrapTight>
                  <wp:docPr id="14487706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77067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2" r="78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1412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D4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O </w:t>
            </w:r>
            <w:r w:rsidR="00E83C0A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formador deu</w:t>
            </w:r>
            <w:r w:rsidR="0035757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E83C0A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me </w:t>
            </w:r>
            <w:r w:rsidR="00367D4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 conhecer</w:t>
            </w:r>
            <w:r w:rsidR="00E83C0A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programas para treinar e melhor</w:t>
            </w:r>
            <w:r w:rsidR="0035757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ar a </w:t>
            </w:r>
            <w:r w:rsidR="00E83C0A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digitação. Usei o </w:t>
            </w:r>
            <w:proofErr w:type="spellStart"/>
            <w:r w:rsidR="00E83C0A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Typing</w:t>
            </w:r>
            <w:proofErr w:type="spellEnd"/>
            <w:r w:rsidR="00E83C0A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Club, o Agile </w:t>
            </w:r>
            <w:proofErr w:type="spellStart"/>
            <w:r w:rsidR="00E83C0A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Fingers</w:t>
            </w:r>
            <w:proofErr w:type="spellEnd"/>
            <w:r w:rsidR="00E83C0A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e o Nitrotype. Foram úteis para mim e ajudo</w:t>
            </w:r>
            <w:r w:rsidR="00F166BF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</w:t>
            </w:r>
            <w:r w:rsidR="00E83C0A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-me a memorizar as letras do teclado e digitar usando os dez dedos e a ser mais rápida</w:t>
            </w:r>
            <w:r w:rsidR="00367D4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na digitação.</w:t>
            </w:r>
            <w:r w:rsidR="0043697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Treinei nas aulas e tenho continuado a treinar em casa para melhorar a rapidez da digitação. Comparando os resultados do nível 1 para o nível atual houve melhorias significativas. </w:t>
            </w:r>
            <w:r w:rsidR="00367D4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Em algumas aulas para podermos treinar a digitação o formador deu-nos a oportunidade de podermos trabalhar nos trabalhos que tínhamos de realizar de outras UFCD, e de poder ajudar e apoiar os colegas com mais dificuldade. </w:t>
            </w:r>
          </w:p>
          <w:p w14:paraId="0C65D588" w14:textId="77777777" w:rsidR="00367D41" w:rsidRDefault="00367D41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9C0834E" w14:textId="77777777" w:rsidR="00367D41" w:rsidRDefault="00E83C0A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Fiz um teste diagnóstico que me correu bastante bem.</w:t>
            </w:r>
            <w:r w:rsidR="00367D4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sobre o teclado e ergonomia.</w:t>
            </w: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B14BE0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 formador deu ferramentas a nível do word, para ajudar a realizar os vários trabalhos</w:t>
            </w:r>
            <w:r w:rsidR="00367D4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o que agradeço a disponibilidade do formador. </w:t>
            </w:r>
          </w:p>
          <w:p w14:paraId="7061BB95" w14:textId="2AC6D225" w:rsidR="00436976" w:rsidRDefault="00436976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Fiz um teste sobre o teclado e a ergonomia, e com outra componente em word, onde tínhamos de aplicar o que aprendemos.</w:t>
            </w:r>
            <w:r w:rsidR="00351D9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831CB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 mesmo f</w:t>
            </w:r>
            <w:r w:rsidR="00351D9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oi dividido em três partes. A 1ª parte realizou-se no google </w:t>
            </w:r>
            <w:proofErr w:type="spellStart"/>
            <w:r w:rsidR="00351D9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forms</w:t>
            </w:r>
            <w:proofErr w:type="spellEnd"/>
            <w:r w:rsidR="00351D9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. A 2ª parte  tive de comentar sobre um texto sobre a digitação, Na última parte tivemos </w:t>
            </w:r>
            <w:r w:rsidR="00B577A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de</w:t>
            </w:r>
            <w:r w:rsidR="00351D9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copiar para o word o layout entregue pelo formador. </w:t>
            </w:r>
          </w:p>
          <w:p w14:paraId="2D87F079" w14:textId="77777777" w:rsidR="00831CBE" w:rsidRDefault="00831CBE" w:rsidP="00831CBE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5FD50F43" w14:textId="2323BFF5" w:rsidR="00831CBE" w:rsidRDefault="00831CBE" w:rsidP="00831CBE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Não tenho nada a apontar de menos interessante pois o formador, foi um professor que ajudou a utilizar o teclado e ajudou os colegas que tinham muita dificuldade em relação ao uso do computador.</w:t>
            </w:r>
          </w:p>
          <w:p w14:paraId="383465D4" w14:textId="292622DD" w:rsidR="00367D41" w:rsidRDefault="00831CBE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Assim nada </w:t>
            </w:r>
            <w:r w:rsidR="0093704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tenho a apontar de negativo sobre as aulas ou o formador.</w:t>
            </w:r>
            <w:r w:rsidR="00B14BE0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93704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Pelo contrário, agradeço sinceramente ao formador pela paciência com os equipamentos e pelo empenho em </w:t>
            </w:r>
            <w:r w:rsidR="0035757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nos</w:t>
            </w:r>
            <w:r w:rsidR="0093704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ensinar com dedicação. Foi graças a ele que aprendi a usar corretamente todos os dedos, respeitando o papel específico de cada um no teclado.</w:t>
            </w:r>
          </w:p>
          <w:p w14:paraId="462F0359" w14:textId="77777777" w:rsidR="00367D41" w:rsidRDefault="00367D41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3BFB146" w14:textId="4D335ACB" w:rsidR="00922E1E" w:rsidRDefault="0093704C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A evolução tecnológica trouxe novas formas de digitar, como teclados virtuais, digitação por voz e gestos ("</w:t>
            </w:r>
            <w:proofErr w:type="spellStart"/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swipe</w:t>
            </w:r>
            <w:proofErr w:type="spellEnd"/>
            <w:r w:rsidR="00F166BF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166BF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typing</w:t>
            </w:r>
            <w:proofErr w:type="spellEnd"/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"</w:t>
            </w:r>
            <w:r w:rsidR="00F166BF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 forma de digitar em teclados virtuais, onde se desliza o dedo continuamente sobre as letras de uma palavra em vez de tocar em cada letra individualmente</w:t>
            </w: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). Essas inovações mostram que a adaptação é necessária para acompanhar as mudanças e escolher a técnica que melhor se adapta às necessidades individuais. Além disso, o uso de inteligência artificial em assistentes de escrita e corretores automáticos está a transformar a maneira como produzimos textos, tornando o processo mais rápido e inteligente.</w:t>
            </w:r>
          </w:p>
          <w:p w14:paraId="6597A07B" w14:textId="77777777" w:rsidR="00367D41" w:rsidRPr="00271730" w:rsidRDefault="00367D41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C12E620" w14:textId="3A58CB2E" w:rsidR="007227C7" w:rsidRPr="00271730" w:rsidRDefault="0093704C" w:rsidP="00F166BF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Ao refletir sobre as técnicas de digitação, percebo que a eficiência vai além de apenas escrever rápido. É preciso cuidar do corpo, da postura e da mente. A ergonomia previne lesões, enquanto o domínio das técnicas e o uso de tecnologia tornam a digitação mais produtiva e menos desgastante. Aprender a digitar corretamente é investir em bem-estar e qualidade no trabalho</w:t>
            </w:r>
            <w:r w:rsidR="0035757C"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que será bastante útil num futuro próximo</w:t>
            </w:r>
            <w:r w:rsidR="00367D4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como técnica administrativa. </w:t>
            </w:r>
            <w:r w:rsidR="00436976" w:rsidRPr="0043697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</w:t>
            </w:r>
            <w:r w:rsidR="0043697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</w:t>
            </w:r>
            <w:r w:rsidR="00436976" w:rsidRPr="0043697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stas aprendizagens mudaram a </w:t>
            </w:r>
            <w:r w:rsidR="0043697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minha</w:t>
            </w:r>
            <w:r w:rsidR="00436976" w:rsidRPr="0043697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rotina </w:t>
            </w:r>
            <w:r w:rsidR="0043697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 a minha</w:t>
            </w:r>
            <w:r w:rsidR="00436976" w:rsidRPr="0043697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confiança ao usar o</w:t>
            </w:r>
            <w:r w:rsidR="0043697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teclado do</w:t>
            </w:r>
            <w:r w:rsidR="00436976" w:rsidRPr="0043697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computador.</w:t>
            </w:r>
          </w:p>
        </w:tc>
      </w:tr>
    </w:tbl>
    <w:p w14:paraId="14011811" w14:textId="77777777" w:rsidR="00E33029" w:rsidRPr="00271730" w:rsidRDefault="00E33029" w:rsidP="00F166BF">
      <w:pPr>
        <w:spacing w:after="0" w:line="360" w:lineRule="auto"/>
        <w:rPr>
          <w:rFonts w:ascii="Times New Roman" w:hAnsi="Times New Roman"/>
          <w:vanish/>
          <w:color w:val="000000" w:themeColor="text1"/>
          <w:sz w:val="24"/>
          <w:szCs w:val="24"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271730" w:rsidRPr="00271730" w14:paraId="5743F18E" w14:textId="77777777" w:rsidTr="003B508A">
        <w:tc>
          <w:tcPr>
            <w:tcW w:w="9889" w:type="dxa"/>
          </w:tcPr>
          <w:p w14:paraId="1EA912D3" w14:textId="3C4C4C9C" w:rsidR="003B508A" w:rsidRPr="00271730" w:rsidRDefault="003B508A" w:rsidP="00F166BF">
            <w:pPr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27173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Palavras-Chave:</w:t>
            </w:r>
            <w:r w:rsidR="00D51425" w:rsidRPr="0027173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51425" w:rsidRPr="00271730">
              <w:rPr>
                <w:rFonts w:ascii="Times New Roman" w:hAnsi="Times New Roman"/>
                <w:color w:val="000000" w:themeColor="text1"/>
                <w:sz w:val="24"/>
                <w:szCs w:val="24"/>
                <w:lang w:eastAsia="pt-PT"/>
              </w:rPr>
              <w:t xml:space="preserve"> </w:t>
            </w:r>
            <w:r w:rsidR="00A05D69" w:rsidRPr="00271730">
              <w:rPr>
                <w:rFonts w:ascii="Times New Roman" w:hAnsi="Times New Roman"/>
                <w:color w:val="000000" w:themeColor="text1"/>
                <w:sz w:val="24"/>
                <w:szCs w:val="24"/>
                <w:lang w:eastAsia="pt-PT"/>
              </w:rPr>
              <w:t>Digitação; Dez dedos; Rapidez; Teclado; Teclas; Ginástica digitativa</w:t>
            </w:r>
            <w:r w:rsidR="00B14BE0" w:rsidRPr="00271730">
              <w:rPr>
                <w:rFonts w:ascii="Times New Roman" w:hAnsi="Times New Roman"/>
                <w:color w:val="000000" w:themeColor="text1"/>
                <w:sz w:val="24"/>
                <w:szCs w:val="24"/>
                <w:lang w:eastAsia="pt-PT"/>
              </w:rPr>
              <w:t>; Velocidade.</w:t>
            </w:r>
          </w:p>
        </w:tc>
      </w:tr>
    </w:tbl>
    <w:p w14:paraId="6496CAAC" w14:textId="2759F671" w:rsidR="007227C7" w:rsidRPr="00271730" w:rsidRDefault="00BB2242" w:rsidP="003B508A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73EDE2" wp14:editId="426B2B31">
            <wp:simplePos x="0" y="0"/>
            <wp:positionH relativeFrom="column">
              <wp:posOffset>-451486</wp:posOffset>
            </wp:positionH>
            <wp:positionV relativeFrom="paragraph">
              <wp:posOffset>1119793</wp:posOffset>
            </wp:positionV>
            <wp:extent cx="6332713" cy="1898361"/>
            <wp:effectExtent l="0" t="0" r="0" b="6985"/>
            <wp:wrapNone/>
            <wp:docPr id="176586773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829" cy="1901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27C7" w:rsidRPr="00271730" w:rsidSect="00A05D69">
      <w:headerReference w:type="default" r:id="rId12"/>
      <w:footerReference w:type="default" r:id="rId13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34646" w14:textId="77777777" w:rsidR="000A72EC" w:rsidRDefault="000A72EC" w:rsidP="006915BF">
      <w:pPr>
        <w:spacing w:after="0" w:line="240" w:lineRule="auto"/>
      </w:pPr>
      <w:r>
        <w:separator/>
      </w:r>
    </w:p>
  </w:endnote>
  <w:endnote w:type="continuationSeparator" w:id="0">
    <w:p w14:paraId="00E25749" w14:textId="77777777" w:rsidR="000A72EC" w:rsidRDefault="000A72EC" w:rsidP="0069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rmes-Regular">
    <w:altName w:val="Cambria"/>
    <w:charset w:val="00"/>
    <w:family w:val="auto"/>
    <w:pitch w:val="variable"/>
    <w:sig w:usb0="80000027" w:usb1="00000040" w:usb2="00000000" w:usb3="00000000" w:csb0="00000001" w:csb1="00000000"/>
  </w:font>
  <w:font w:name="Hermes-Thin">
    <w:altName w:val="Cambria"/>
    <w:charset w:val="00"/>
    <w:family w:val="auto"/>
    <w:pitch w:val="variable"/>
    <w:sig w:usb0="80000027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0620740"/>
      <w:docPartObj>
        <w:docPartGallery w:val="Page Numbers (Bottom of Page)"/>
        <w:docPartUnique/>
      </w:docPartObj>
    </w:sdtPr>
    <w:sdtContent>
      <w:p w14:paraId="7AA59725" w14:textId="72910B2A" w:rsidR="00A05D69" w:rsidRDefault="00A05D6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41699105" w14:textId="41F10870" w:rsidR="00A05D69" w:rsidRDefault="00A05D69" w:rsidP="00A05D69">
    <w:pPr>
      <w:pStyle w:val="Rodap"/>
      <w:jc w:val="center"/>
    </w:pPr>
    <w:r>
      <w:t xml:space="preserve">Formanda Ana Maria Cardoso Silva - </w:t>
    </w:r>
    <w:r w:rsidRPr="0093704C">
      <w:rPr>
        <w:color w:val="0070C0"/>
        <w:lang w:val="pt-PT"/>
      </w:rPr>
      <w:t>25_TADM03-NS</w:t>
    </w:r>
  </w:p>
  <w:p w14:paraId="31D9DD85" w14:textId="09ED53FF" w:rsidR="00A05D69" w:rsidRDefault="00A05D69" w:rsidP="00A05D69">
    <w:pPr>
      <w:pStyle w:val="Rodap"/>
      <w:tabs>
        <w:tab w:val="left" w:pos="19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DFCAE" w14:textId="77777777" w:rsidR="000A72EC" w:rsidRDefault="000A72EC" w:rsidP="006915BF">
      <w:pPr>
        <w:spacing w:after="0" w:line="240" w:lineRule="auto"/>
      </w:pPr>
      <w:r>
        <w:separator/>
      </w:r>
    </w:p>
  </w:footnote>
  <w:footnote w:type="continuationSeparator" w:id="0">
    <w:p w14:paraId="6ECBDEA3" w14:textId="77777777" w:rsidR="000A72EC" w:rsidRDefault="000A72EC" w:rsidP="0069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0043" w14:textId="77777777" w:rsidR="006915BF" w:rsidRDefault="006915BF">
    <w:pPr>
      <w:pStyle w:val="Cabealho"/>
    </w:pPr>
  </w:p>
  <w:p w14:paraId="52A3FF74" w14:textId="05CF5C88" w:rsidR="006915BF" w:rsidRDefault="00B747A2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0AA61" wp14:editId="56A4A80A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3074670" cy="814705"/>
              <wp:effectExtent l="0" t="0" r="11430" b="4445"/>
              <wp:wrapNone/>
              <wp:docPr id="84251296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74670" cy="814705"/>
                        <a:chOff x="3141" y="4092"/>
                        <a:chExt cx="4842" cy="1283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732" cy="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53470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4005" cy="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D392A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3476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F16AD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CENTRO DE EMPREGO 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842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5C6DE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SERVIÇO DE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10AA61" id="Grupo 1" o:spid="_x0000_s1026" style="position:absolute;margin-left:-61.55pt;margin-top:-45.55pt;width:242.1pt;height:64.15pt;z-index:251659264" coordorigin="3141,4092" coordsize="4842,1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">
              <v:rect id="Rectangle 2" o:spid="_x0000_s1027" style="position:absolute;left:3978;top:4693;width:3732;height: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" filled="f" stroked="f">
                <v:textbox style="mso-fit-shape-to-text:t" inset="0,0,0,0">
                  <w:txbxContent>
                    <w:p w14:paraId="62653470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3141;top:4092;width:79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">
                <v:imagedata r:id="rId2" o:title=""/>
              </v:shape>
              <v:rect id="Rectangle 4" o:spid="_x0000_s1029" style="position:absolute;left:3978;top:4521;width:4005;height: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" filled="f" stroked="f">
                <v:textbox style="mso-fit-shape-to-text:t" inset="0,0,0,0">
                  <w:txbxContent>
                    <w:p w14:paraId="1FED392A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30" style="position:absolute;left:3978;top:4884;width:3476;height: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" filled="f" stroked="f">
                <v:textbox style="mso-fit-shape-to-text:t" inset="0,0,0,0">
                  <w:txbxContent>
                    <w:p w14:paraId="021F16AD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CENTRO DE EMPREGO 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  <v:rect id="Rectangle 6" o:spid="_x0000_s1031" style="position:absolute;left:3978;top:5013;width:2842;height: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" filled="f" stroked="f">
                <v:textbox style="mso-fit-shape-to-text:t" inset="0,0,0,0">
                  <w:txbxContent>
                    <w:p w14:paraId="38D5C6DE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SERVIÇO DE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2EB5"/>
    <w:multiLevelType w:val="multilevel"/>
    <w:tmpl w:val="2E4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B3EB0"/>
    <w:multiLevelType w:val="hybridMultilevel"/>
    <w:tmpl w:val="3676A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C7A30"/>
    <w:multiLevelType w:val="multilevel"/>
    <w:tmpl w:val="D22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06720"/>
    <w:multiLevelType w:val="hybridMultilevel"/>
    <w:tmpl w:val="813425AA"/>
    <w:lvl w:ilvl="0" w:tplc="550053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E7D02"/>
    <w:multiLevelType w:val="hybridMultilevel"/>
    <w:tmpl w:val="025616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84E83"/>
    <w:multiLevelType w:val="multilevel"/>
    <w:tmpl w:val="60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17A3F"/>
    <w:multiLevelType w:val="hybridMultilevel"/>
    <w:tmpl w:val="4E463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E6CD4"/>
    <w:multiLevelType w:val="hybridMultilevel"/>
    <w:tmpl w:val="953213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26489">
    <w:abstractNumId w:val="3"/>
  </w:num>
  <w:num w:numId="2" w16cid:durableId="13387109">
    <w:abstractNumId w:val="4"/>
  </w:num>
  <w:num w:numId="3" w16cid:durableId="1745225865">
    <w:abstractNumId w:val="6"/>
  </w:num>
  <w:num w:numId="4" w16cid:durableId="852575570">
    <w:abstractNumId w:val="7"/>
  </w:num>
  <w:num w:numId="5" w16cid:durableId="386031970">
    <w:abstractNumId w:val="1"/>
  </w:num>
  <w:num w:numId="6" w16cid:durableId="1693072724">
    <w:abstractNumId w:val="5"/>
  </w:num>
  <w:num w:numId="7" w16cid:durableId="415370835">
    <w:abstractNumId w:val="0"/>
  </w:num>
  <w:num w:numId="8" w16cid:durableId="2121216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2"/>
    <w:rsid w:val="00056ABE"/>
    <w:rsid w:val="00083DE5"/>
    <w:rsid w:val="000A0854"/>
    <w:rsid w:val="000A39CF"/>
    <w:rsid w:val="000A72EC"/>
    <w:rsid w:val="000C70E6"/>
    <w:rsid w:val="000E2161"/>
    <w:rsid w:val="000E4A1C"/>
    <w:rsid w:val="00135457"/>
    <w:rsid w:val="001F529D"/>
    <w:rsid w:val="0021733B"/>
    <w:rsid w:val="002216FD"/>
    <w:rsid w:val="00224788"/>
    <w:rsid w:val="00235188"/>
    <w:rsid w:val="00271730"/>
    <w:rsid w:val="0027528D"/>
    <w:rsid w:val="00292E8A"/>
    <w:rsid w:val="002A089C"/>
    <w:rsid w:val="002A1E3B"/>
    <w:rsid w:val="002A2669"/>
    <w:rsid w:val="002A5112"/>
    <w:rsid w:val="002F655B"/>
    <w:rsid w:val="00305429"/>
    <w:rsid w:val="00333E10"/>
    <w:rsid w:val="0034030F"/>
    <w:rsid w:val="00351D9C"/>
    <w:rsid w:val="0035757C"/>
    <w:rsid w:val="00367D41"/>
    <w:rsid w:val="00373A51"/>
    <w:rsid w:val="00384D37"/>
    <w:rsid w:val="003A28BB"/>
    <w:rsid w:val="003B508A"/>
    <w:rsid w:val="003C2DC5"/>
    <w:rsid w:val="003C6D51"/>
    <w:rsid w:val="003D5884"/>
    <w:rsid w:val="003E5406"/>
    <w:rsid w:val="00420708"/>
    <w:rsid w:val="004314D0"/>
    <w:rsid w:val="00436976"/>
    <w:rsid w:val="00477517"/>
    <w:rsid w:val="00486EC7"/>
    <w:rsid w:val="004E1DB8"/>
    <w:rsid w:val="005A63C6"/>
    <w:rsid w:val="005C5790"/>
    <w:rsid w:val="005D1D29"/>
    <w:rsid w:val="006251C3"/>
    <w:rsid w:val="006915BF"/>
    <w:rsid w:val="006A2B9D"/>
    <w:rsid w:val="006B021C"/>
    <w:rsid w:val="006B167B"/>
    <w:rsid w:val="006C15B4"/>
    <w:rsid w:val="006F5FF2"/>
    <w:rsid w:val="006F7BA8"/>
    <w:rsid w:val="00707673"/>
    <w:rsid w:val="007102D5"/>
    <w:rsid w:val="007227C7"/>
    <w:rsid w:val="00733D78"/>
    <w:rsid w:val="00751352"/>
    <w:rsid w:val="007A1870"/>
    <w:rsid w:val="00831CBE"/>
    <w:rsid w:val="008405D8"/>
    <w:rsid w:val="008503AE"/>
    <w:rsid w:val="008735D3"/>
    <w:rsid w:val="00883DBF"/>
    <w:rsid w:val="00896A28"/>
    <w:rsid w:val="008C6E13"/>
    <w:rsid w:val="008E26AF"/>
    <w:rsid w:val="008E4275"/>
    <w:rsid w:val="008F5FF7"/>
    <w:rsid w:val="00904349"/>
    <w:rsid w:val="00922E1E"/>
    <w:rsid w:val="0093704C"/>
    <w:rsid w:val="0094706F"/>
    <w:rsid w:val="0095558C"/>
    <w:rsid w:val="00965BAD"/>
    <w:rsid w:val="00967F7B"/>
    <w:rsid w:val="00983C07"/>
    <w:rsid w:val="009A0F7A"/>
    <w:rsid w:val="009A3E8F"/>
    <w:rsid w:val="009B7FD6"/>
    <w:rsid w:val="009C7E50"/>
    <w:rsid w:val="009E7632"/>
    <w:rsid w:val="00A05D69"/>
    <w:rsid w:val="00A1583E"/>
    <w:rsid w:val="00A7280C"/>
    <w:rsid w:val="00A85DD2"/>
    <w:rsid w:val="00A9241B"/>
    <w:rsid w:val="00AC0F4A"/>
    <w:rsid w:val="00B10A54"/>
    <w:rsid w:val="00B13CA0"/>
    <w:rsid w:val="00B14BE0"/>
    <w:rsid w:val="00B324B9"/>
    <w:rsid w:val="00B46FFE"/>
    <w:rsid w:val="00B577A9"/>
    <w:rsid w:val="00B61F5E"/>
    <w:rsid w:val="00B747A2"/>
    <w:rsid w:val="00B8404B"/>
    <w:rsid w:val="00BB2242"/>
    <w:rsid w:val="00BD106A"/>
    <w:rsid w:val="00BD2D7C"/>
    <w:rsid w:val="00BD35AD"/>
    <w:rsid w:val="00BE2528"/>
    <w:rsid w:val="00BF2CF4"/>
    <w:rsid w:val="00C01D75"/>
    <w:rsid w:val="00C102E0"/>
    <w:rsid w:val="00C419B7"/>
    <w:rsid w:val="00C55268"/>
    <w:rsid w:val="00C752BA"/>
    <w:rsid w:val="00C80FA9"/>
    <w:rsid w:val="00C82AC8"/>
    <w:rsid w:val="00CF3583"/>
    <w:rsid w:val="00D108D8"/>
    <w:rsid w:val="00D34DB6"/>
    <w:rsid w:val="00D51425"/>
    <w:rsid w:val="00DA63DA"/>
    <w:rsid w:val="00DC462B"/>
    <w:rsid w:val="00DD4F90"/>
    <w:rsid w:val="00E009FC"/>
    <w:rsid w:val="00E33029"/>
    <w:rsid w:val="00E50E61"/>
    <w:rsid w:val="00E561BA"/>
    <w:rsid w:val="00E75C2B"/>
    <w:rsid w:val="00E83C0A"/>
    <w:rsid w:val="00E96BFF"/>
    <w:rsid w:val="00EF1C51"/>
    <w:rsid w:val="00F12E3B"/>
    <w:rsid w:val="00F13AF0"/>
    <w:rsid w:val="00F166BF"/>
    <w:rsid w:val="00F47968"/>
    <w:rsid w:val="00FC1290"/>
    <w:rsid w:val="00FD78BD"/>
    <w:rsid w:val="00FF23AA"/>
    <w:rsid w:val="042E2F65"/>
    <w:rsid w:val="0E1FEE92"/>
    <w:rsid w:val="0F989EED"/>
    <w:rsid w:val="16C4F8B4"/>
    <w:rsid w:val="171CE6EC"/>
    <w:rsid w:val="1C717A0B"/>
    <w:rsid w:val="20F7FB0E"/>
    <w:rsid w:val="56D26DBD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040D3"/>
  <w15:chartTrackingRefBased/>
  <w15:docId w15:val="{095AB595-00EA-4378-AC1E-39155377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5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86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722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B10A54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B10A54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6915BF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6915BF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customXml/itemProps2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135</TotalTime>
  <Pages>4</Pages>
  <Words>956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Azuil Pereira</dc:creator>
  <cp:keywords/>
  <cp:lastModifiedBy>ANA SILVA</cp:lastModifiedBy>
  <cp:revision>15</cp:revision>
  <cp:lastPrinted>2019-04-30T11:41:00Z</cp:lastPrinted>
  <dcterms:created xsi:type="dcterms:W3CDTF">2025-06-15T09:17:00Z</dcterms:created>
  <dcterms:modified xsi:type="dcterms:W3CDTF">2025-07-26T19:32:00Z</dcterms:modified>
</cp:coreProperties>
</file>