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4768" w14:textId="77777777" w:rsidR="007227C7" w:rsidRPr="006915BF" w:rsidRDefault="007227C7" w:rsidP="007227C7">
      <w:pPr>
        <w:jc w:val="center"/>
        <w:rPr>
          <w:b/>
          <w:sz w:val="24"/>
          <w:szCs w:val="24"/>
          <w:u w:val="single"/>
        </w:rPr>
      </w:pPr>
      <w:r w:rsidRPr="006915BF">
        <w:rPr>
          <w:b/>
          <w:sz w:val="24"/>
          <w:szCs w:val="24"/>
          <w:u w:val="single"/>
        </w:rPr>
        <w:t>BALANÇO FINAL DO MÓDULO</w:t>
      </w:r>
    </w:p>
    <w:tbl>
      <w:tblPr>
        <w:tblW w:w="99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53"/>
        <w:gridCol w:w="8450"/>
      </w:tblGrid>
      <w:tr w:rsidR="00F569BA" w:rsidRPr="00F569BA" w14:paraId="6B20EFB0" w14:textId="77777777" w:rsidTr="003A28BB">
        <w:trPr>
          <w:trHeight w:val="327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508A47A8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Formando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63EBE0EE" w14:textId="7FE84798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Ana Maria Cardoso Silva</w:t>
            </w:r>
          </w:p>
        </w:tc>
      </w:tr>
      <w:tr w:rsidR="00F569BA" w:rsidRPr="00F569BA" w14:paraId="5CFA37A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9981BF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Ação:</w:t>
            </w:r>
          </w:p>
        </w:tc>
        <w:tc>
          <w:tcPr>
            <w:tcW w:w="8450" w:type="dxa"/>
            <w:noWrap/>
            <w:vAlign w:val="bottom"/>
          </w:tcPr>
          <w:p w14:paraId="0B7685DD" w14:textId="71357737" w:rsidR="00B10A54" w:rsidRPr="00F569BA" w:rsidRDefault="00486EC7" w:rsidP="00420708">
            <w:pPr>
              <w:autoSpaceDE w:val="0"/>
              <w:autoSpaceDN w:val="0"/>
              <w:adjustRightInd w:val="0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25_TADM03-NS</w:t>
            </w:r>
          </w:p>
        </w:tc>
      </w:tr>
      <w:tr w:rsidR="00F569BA" w:rsidRPr="00F569BA" w14:paraId="751CA9FA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636606F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Módulo:</w:t>
            </w:r>
          </w:p>
        </w:tc>
        <w:tc>
          <w:tcPr>
            <w:tcW w:w="8450" w:type="dxa"/>
            <w:noWrap/>
            <w:vAlign w:val="bottom"/>
          </w:tcPr>
          <w:p w14:paraId="6F1E3679" w14:textId="0AF0B19B" w:rsidR="00B10A54" w:rsidRPr="00F569BA" w:rsidRDefault="00486EC7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>UFCD 0</w:t>
            </w:r>
            <w:r w:rsidR="006673E0">
              <w:rPr>
                <w:rFonts w:cs="Calibri"/>
                <w:color w:val="000000" w:themeColor="text1"/>
                <w:sz w:val="24"/>
                <w:szCs w:val="24"/>
              </w:rPr>
              <w:t>563</w:t>
            </w:r>
            <w:r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- </w:t>
            </w:r>
            <w:r w:rsidR="000F2D09" w:rsidRPr="000F2D09">
              <w:rPr>
                <w:rFonts w:cs="Calibri"/>
                <w:color w:val="000000" w:themeColor="text1"/>
                <w:sz w:val="24"/>
                <w:szCs w:val="24"/>
              </w:rPr>
              <w:t> </w:t>
            </w:r>
            <w:r w:rsidR="006673E0" w:rsidRPr="006673E0">
              <w:rPr>
                <w:rFonts w:cs="Calibri"/>
                <w:color w:val="000000" w:themeColor="text1"/>
                <w:sz w:val="24"/>
                <w:szCs w:val="24"/>
              </w:rPr>
              <w:t>Legislação comercial</w:t>
            </w:r>
          </w:p>
        </w:tc>
      </w:tr>
      <w:tr w:rsidR="00F569BA" w:rsidRPr="00F569BA" w14:paraId="01B49226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67B1DCEB" w14:textId="77777777" w:rsidR="00B10A54" w:rsidRPr="00F569BA" w:rsidRDefault="00B10A54" w:rsidP="00922E1E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Formador</w:t>
            </w:r>
            <w:r w:rsidR="00922E1E"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/</w:t>
            </w: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a:</w:t>
            </w:r>
          </w:p>
        </w:tc>
        <w:tc>
          <w:tcPr>
            <w:tcW w:w="8450" w:type="dxa"/>
            <w:noWrap/>
            <w:vAlign w:val="bottom"/>
          </w:tcPr>
          <w:p w14:paraId="2D752260" w14:textId="68A7F931" w:rsidR="00B10A54" w:rsidRPr="00F569BA" w:rsidRDefault="006673E0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Isabel Silva</w:t>
            </w:r>
          </w:p>
        </w:tc>
      </w:tr>
      <w:tr w:rsidR="00F569BA" w:rsidRPr="00F569BA" w14:paraId="78191FCC" w14:textId="77777777" w:rsidTr="003A28BB">
        <w:trPr>
          <w:trHeight w:val="375"/>
          <w:jc w:val="center"/>
        </w:trPr>
        <w:tc>
          <w:tcPr>
            <w:tcW w:w="1453" w:type="dxa"/>
            <w:shd w:val="clear" w:color="auto" w:fill="BFBFBF"/>
            <w:noWrap/>
            <w:vAlign w:val="bottom"/>
          </w:tcPr>
          <w:p w14:paraId="0757640C" w14:textId="77777777" w:rsidR="00B10A54" w:rsidRPr="00F569BA" w:rsidRDefault="00B10A54" w:rsidP="00FD78BD">
            <w:pPr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bCs/>
                <w:color w:val="000000" w:themeColor="text1"/>
                <w:sz w:val="24"/>
                <w:szCs w:val="24"/>
              </w:rPr>
              <w:t>Data:</w:t>
            </w:r>
          </w:p>
        </w:tc>
        <w:tc>
          <w:tcPr>
            <w:tcW w:w="8450" w:type="dxa"/>
            <w:noWrap/>
            <w:vAlign w:val="bottom"/>
          </w:tcPr>
          <w:p w14:paraId="3EA5C23B" w14:textId="2271F515" w:rsidR="00B10A54" w:rsidRPr="00F569BA" w:rsidRDefault="006673E0" w:rsidP="00FD78BD">
            <w:pPr>
              <w:rPr>
                <w:rFonts w:cs="Calibri"/>
                <w:color w:val="000000" w:themeColor="text1"/>
                <w:sz w:val="24"/>
                <w:szCs w:val="24"/>
              </w:rPr>
            </w:pPr>
            <w:r>
              <w:rPr>
                <w:rFonts w:cs="Calibri"/>
                <w:color w:val="000000" w:themeColor="text1"/>
                <w:sz w:val="24"/>
                <w:szCs w:val="24"/>
              </w:rPr>
              <w:t>04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</w:t>
            </w:r>
            <w:r w:rsidR="000F2D09">
              <w:rPr>
                <w:rFonts w:cs="Calibri"/>
                <w:color w:val="000000" w:themeColor="text1"/>
                <w:sz w:val="24"/>
                <w:szCs w:val="24"/>
              </w:rPr>
              <w:t>1</w:t>
            </w:r>
            <w:r>
              <w:rPr>
                <w:rFonts w:cs="Calibri"/>
                <w:color w:val="000000" w:themeColor="text1"/>
                <w:sz w:val="24"/>
                <w:szCs w:val="24"/>
              </w:rPr>
              <w:t>2</w:t>
            </w:r>
            <w:r w:rsidR="00486EC7" w:rsidRPr="00F569BA">
              <w:rPr>
                <w:rFonts w:cs="Calibri"/>
                <w:color w:val="000000" w:themeColor="text1"/>
                <w:sz w:val="24"/>
                <w:szCs w:val="24"/>
              </w:rPr>
              <w:t>/25</w:t>
            </w:r>
          </w:p>
        </w:tc>
      </w:tr>
    </w:tbl>
    <w:p w14:paraId="76E5C5E0" w14:textId="77777777" w:rsidR="00B10A54" w:rsidRPr="00F569BA" w:rsidRDefault="00B10A54" w:rsidP="007227C7">
      <w:pPr>
        <w:jc w:val="center"/>
        <w:rPr>
          <w:b/>
          <w:color w:val="000000" w:themeColor="text1"/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5C7C39DE" w14:textId="77777777" w:rsidTr="16C4F8B4">
        <w:tc>
          <w:tcPr>
            <w:tcW w:w="9923" w:type="dxa"/>
          </w:tcPr>
          <w:p w14:paraId="67E50A73" w14:textId="77777777" w:rsidR="00C82AC8" w:rsidRPr="00F569BA" w:rsidRDefault="00C82AC8" w:rsidP="006673E0">
            <w:pPr>
              <w:numPr>
                <w:ilvl w:val="0"/>
                <w:numId w:val="1"/>
              </w:numPr>
              <w:rPr>
                <w:rFonts w:cs="Calibri"/>
                <w:b/>
                <w:color w:val="000000" w:themeColor="text1"/>
                <w:sz w:val="24"/>
                <w:szCs w:val="24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 xml:space="preserve">Temáticas e </w:t>
            </w: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Conteúdos Abordados:</w:t>
            </w:r>
          </w:p>
          <w:p w14:paraId="32EF4096" w14:textId="71E2E6B9" w:rsidR="006673E0" w:rsidRPr="00E967F7" w:rsidRDefault="006673E0" w:rsidP="006673E0">
            <w:pPr>
              <w:shd w:val="clear" w:color="auto" w:fill="FFFFFF"/>
              <w:spacing w:after="225"/>
              <w:ind w:left="720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- Noções fundamentais de Direito</w:t>
            </w:r>
          </w:p>
          <w:p w14:paraId="1F8D7936" w14:textId="77777777" w:rsidR="006673E0" w:rsidRPr="00E967F7" w:rsidRDefault="006673E0" w:rsidP="006673E0">
            <w:pPr>
              <w:numPr>
                <w:ilvl w:val="1"/>
                <w:numId w:val="1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As fontes de Direito</w:t>
            </w:r>
          </w:p>
          <w:p w14:paraId="116FC15F" w14:textId="77777777" w:rsidR="006673E0" w:rsidRPr="00E967F7" w:rsidRDefault="006673E0" w:rsidP="006673E0">
            <w:pPr>
              <w:numPr>
                <w:ilvl w:val="1"/>
                <w:numId w:val="1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Características da norma jurídica</w:t>
            </w:r>
          </w:p>
          <w:p w14:paraId="075A0832" w14:textId="77777777" w:rsidR="006673E0" w:rsidRPr="00E967F7" w:rsidRDefault="006673E0" w:rsidP="006673E0">
            <w:pPr>
              <w:numPr>
                <w:ilvl w:val="1"/>
                <w:numId w:val="1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Distinção entre direito público e direito privado</w:t>
            </w:r>
          </w:p>
          <w:p w14:paraId="23F91FDC" w14:textId="0BD40A2C" w:rsidR="006673E0" w:rsidRPr="00E967F7" w:rsidRDefault="006673E0" w:rsidP="006673E0">
            <w:pPr>
              <w:shd w:val="clear" w:color="auto" w:fill="FFFFFF"/>
              <w:spacing w:after="225"/>
              <w:ind w:left="720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- A empresa e o Direito</w:t>
            </w:r>
          </w:p>
          <w:p w14:paraId="27480F85" w14:textId="77777777" w:rsidR="006673E0" w:rsidRPr="00E967F7" w:rsidRDefault="006673E0" w:rsidP="006673E0">
            <w:pPr>
              <w:pStyle w:val="PargrafodaLista"/>
              <w:numPr>
                <w:ilvl w:val="0"/>
                <w:numId w:val="12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Tipos de empresas</w:t>
            </w:r>
          </w:p>
          <w:p w14:paraId="12881791" w14:textId="77777777" w:rsidR="006673E0" w:rsidRPr="00E967F7" w:rsidRDefault="006673E0" w:rsidP="006673E0">
            <w:pPr>
              <w:numPr>
                <w:ilvl w:val="2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Singulares</w:t>
            </w:r>
          </w:p>
          <w:p w14:paraId="09FCDCA3" w14:textId="77777777" w:rsidR="006673E0" w:rsidRPr="00E967F7" w:rsidRDefault="006673E0" w:rsidP="006673E0">
            <w:pPr>
              <w:numPr>
                <w:ilvl w:val="3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Empresário em nome individual</w:t>
            </w:r>
          </w:p>
          <w:p w14:paraId="44A90D37" w14:textId="77777777" w:rsidR="006673E0" w:rsidRPr="00E967F7" w:rsidRDefault="006673E0" w:rsidP="006673E0">
            <w:pPr>
              <w:numPr>
                <w:ilvl w:val="3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EIRL</w:t>
            </w:r>
          </w:p>
          <w:p w14:paraId="246CD312" w14:textId="67DC65E6" w:rsidR="006673E0" w:rsidRPr="00E967F7" w:rsidRDefault="006673E0" w:rsidP="006673E0">
            <w:pPr>
              <w:numPr>
                <w:ilvl w:val="2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Coletivas</w:t>
            </w:r>
          </w:p>
          <w:p w14:paraId="7DEA1614" w14:textId="77777777" w:rsidR="006673E0" w:rsidRPr="00E967F7" w:rsidRDefault="006673E0" w:rsidP="00997A31">
            <w:pPr>
              <w:pStyle w:val="PargrafodaLista"/>
              <w:numPr>
                <w:ilvl w:val="0"/>
                <w:numId w:val="13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Sociedades comerciais</w:t>
            </w:r>
          </w:p>
          <w:p w14:paraId="185DF47B" w14:textId="5004EBF1" w:rsidR="006673E0" w:rsidRPr="00E967F7" w:rsidRDefault="006673E0" w:rsidP="006673E0">
            <w:pPr>
              <w:numPr>
                <w:ilvl w:val="4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 em nome coletivo</w:t>
            </w:r>
          </w:p>
          <w:p w14:paraId="6778C5DC" w14:textId="77777777" w:rsidR="006673E0" w:rsidRPr="00E967F7" w:rsidRDefault="006673E0" w:rsidP="006673E0">
            <w:pPr>
              <w:numPr>
                <w:ilvl w:val="4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 por quotas</w:t>
            </w:r>
          </w:p>
          <w:p w14:paraId="1F4B6516" w14:textId="77777777" w:rsidR="006673E0" w:rsidRPr="00E967F7" w:rsidRDefault="006673E0" w:rsidP="006673E0">
            <w:pPr>
              <w:numPr>
                <w:ilvl w:val="4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 em comandita</w:t>
            </w:r>
          </w:p>
          <w:p w14:paraId="2A71C081" w14:textId="77777777" w:rsidR="006673E0" w:rsidRPr="00E967F7" w:rsidRDefault="006673E0" w:rsidP="006673E0">
            <w:pPr>
              <w:numPr>
                <w:ilvl w:val="4"/>
                <w:numId w:val="1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 anónima</w:t>
            </w:r>
          </w:p>
          <w:p w14:paraId="68F2E196" w14:textId="77777777" w:rsidR="006673E0" w:rsidRPr="00E967F7" w:rsidRDefault="006673E0" w:rsidP="006673E0">
            <w:pPr>
              <w:numPr>
                <w:ilvl w:val="4"/>
                <w:numId w:val="1"/>
              </w:numPr>
              <w:shd w:val="clear" w:color="auto" w:fill="FFFFFF"/>
              <w:spacing w:after="225" w:line="360" w:lineRule="auto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Sociedade unipessoal</w:t>
            </w:r>
          </w:p>
          <w:p w14:paraId="48C537B2" w14:textId="77777777" w:rsidR="006673E0" w:rsidRPr="00E967F7" w:rsidRDefault="006673E0" w:rsidP="006673E0">
            <w:pPr>
              <w:numPr>
                <w:ilvl w:val="3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lastRenderedPageBreak/>
              <w:t>Sociedades civis</w:t>
            </w:r>
          </w:p>
          <w:p w14:paraId="50F67956" w14:textId="3CFAF544" w:rsidR="006673E0" w:rsidRPr="00E967F7" w:rsidRDefault="00997A31" w:rsidP="006673E0">
            <w:pPr>
              <w:shd w:val="clear" w:color="auto" w:fill="FFFFFF"/>
              <w:spacing w:after="225"/>
              <w:ind w:left="720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 xml:space="preserve">- </w:t>
            </w:r>
            <w:r w:rsidR="006673E0"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Contratos comerciais mais usuais</w:t>
            </w:r>
          </w:p>
          <w:p w14:paraId="1A99B1A2" w14:textId="77777777" w:rsidR="006673E0" w:rsidRPr="00E967F7" w:rsidRDefault="006673E0" w:rsidP="006673E0">
            <w:pPr>
              <w:numPr>
                <w:ilvl w:val="1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Contrato de compra e venda</w:t>
            </w:r>
          </w:p>
          <w:p w14:paraId="15406214" w14:textId="77777777" w:rsidR="006673E0" w:rsidRPr="00E967F7" w:rsidRDefault="006673E0" w:rsidP="006673E0">
            <w:pPr>
              <w:numPr>
                <w:ilvl w:val="1"/>
                <w:numId w:val="1"/>
              </w:numPr>
              <w:shd w:val="clear" w:color="auto" w:fill="FFFFFF"/>
              <w:spacing w:after="225"/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Contrato de locação</w:t>
            </w:r>
          </w:p>
          <w:p w14:paraId="5C7A5784" w14:textId="73F390F1" w:rsidR="00E96BFF" w:rsidRPr="006673E0" w:rsidRDefault="006673E0" w:rsidP="006673E0">
            <w:pPr>
              <w:numPr>
                <w:ilvl w:val="1"/>
                <w:numId w:val="1"/>
              </w:numPr>
              <w:shd w:val="clear" w:color="auto" w:fill="FFFFFF"/>
              <w:spacing w:after="225"/>
              <w:rPr>
                <w:rFonts w:ascii="Roboto" w:eastAsia="Times New Roman" w:hAnsi="Roboto"/>
                <w:color w:val="435068"/>
                <w:sz w:val="21"/>
                <w:szCs w:val="21"/>
                <w:lang w:eastAsia="pt-PT"/>
              </w:rPr>
            </w:pPr>
            <w:r w:rsidRPr="00E967F7">
              <w:rPr>
                <w:rFonts w:asciiTheme="minorHAnsi" w:eastAsia="Times New Roman" w:hAnsiTheme="minorHAnsi" w:cstheme="minorHAnsi"/>
                <w:color w:val="000000" w:themeColor="text1"/>
                <w:sz w:val="24"/>
                <w:szCs w:val="24"/>
                <w:lang w:eastAsia="pt-PT"/>
              </w:rPr>
              <w:t>Contrato de prestação de serviços</w:t>
            </w:r>
          </w:p>
        </w:tc>
      </w:tr>
    </w:tbl>
    <w:p w14:paraId="31FD0587" w14:textId="77777777" w:rsidR="003B508A" w:rsidRPr="006915BF" w:rsidRDefault="003B508A">
      <w:pPr>
        <w:rPr>
          <w:sz w:val="24"/>
          <w:szCs w:val="24"/>
        </w:rPr>
      </w:pPr>
    </w:p>
    <w:tbl>
      <w:tblPr>
        <w:tblW w:w="9923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F569BA" w:rsidRPr="00F569BA" w14:paraId="4C131B09" w14:textId="77777777" w:rsidTr="16C4F8B4">
        <w:tc>
          <w:tcPr>
            <w:tcW w:w="9923" w:type="dxa"/>
          </w:tcPr>
          <w:p w14:paraId="52C9CBA8" w14:textId="77777777" w:rsidR="007227C7" w:rsidRPr="003E02D5" w:rsidRDefault="007227C7" w:rsidP="007102D5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F569BA">
              <w:rPr>
                <w:rFonts w:cs="Calibri"/>
                <w:b/>
                <w:color w:val="000000" w:themeColor="text1"/>
                <w:sz w:val="24"/>
                <w:szCs w:val="24"/>
              </w:rPr>
              <w:t>Reflexão sobre as aprendizagens desenvolvidas</w:t>
            </w:r>
            <w:r w:rsidR="003C6D51" w:rsidRPr="00F569BA">
              <w:rPr>
                <w:rFonts w:cs="Calibri"/>
                <w:color w:val="000000" w:themeColor="text1"/>
                <w:sz w:val="24"/>
                <w:szCs w:val="24"/>
              </w:rPr>
              <w:t xml:space="preserve">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>(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reflexão sobre os temas </w:t>
            </w:r>
            <w:r w:rsidR="00E96BFF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e/ou atividades propostas </w:t>
            </w:r>
            <w:r w:rsidR="0042070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de maior interesse; 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a aplicabilidade d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>as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aprendizagens</w:t>
            </w:r>
            <w:r w:rsidR="006F7BA8" w:rsidRPr="00F569BA">
              <w:rPr>
                <w:rFonts w:cs="Calibri"/>
                <w:color w:val="000000" w:themeColor="text1"/>
                <w:sz w:val="20"/>
                <w:szCs w:val="20"/>
              </w:rPr>
              <w:t xml:space="preserve"> desenvolvidas aos longo da UFCD</w:t>
            </w:r>
            <w:r w:rsidR="003C6D51" w:rsidRPr="00F569BA">
              <w:rPr>
                <w:rFonts w:cs="Calibri"/>
                <w:color w:val="000000" w:themeColor="text1"/>
                <w:sz w:val="20"/>
                <w:szCs w:val="20"/>
              </w:rPr>
              <w:t>; a articulação com a sua história de vida…)</w:t>
            </w:r>
            <w:r w:rsidRPr="00F569BA">
              <w:rPr>
                <w:rFonts w:cs="Calibri"/>
                <w:color w:val="000000" w:themeColor="text1"/>
                <w:sz w:val="20"/>
                <w:szCs w:val="20"/>
              </w:rPr>
              <w:t>:</w:t>
            </w:r>
          </w:p>
          <w:p w14:paraId="2341F1B4" w14:textId="77777777" w:rsidR="00AD1138" w:rsidRDefault="00AD1138" w:rsidP="007E1CA4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63A4CA46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 UFCD 0563 – Legislação Comercial, com a duração de 25 horas, foi lecionada pela formadora Isabel Silva e teve como principal objetivo dotar os formandos de conhecimentos sobre a legislação que regula as atividades comerciais, os diferentes tipos de sociedades e os principais contratos utilizados no comércio, de forma a permitir-lhes aplicar corretamente as normas legais nas relações e operações comerciais. Pretendeu-se também desenvolver competências que possibilitem compreender e interpretar a legislação aplicável às empresas, assegurando uma atuação responsável e conforme à lei.</w:t>
            </w:r>
          </w:p>
          <w:p w14:paraId="43F0CC13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07D1DD48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Durante esta unidade, adquiri conhecimentos sobre os principais instrumentos legais e contratuais do comércio, compreendendo a importância da legislação comercial para o funcionamento das empresas e para a segurança jurídica das transações.</w:t>
            </w:r>
          </w:p>
          <w:p w14:paraId="1922C79C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Aprendi a identificar e distinguir diferentes tipos de sociedades comerciais (como sociedades por quotas e sociedades anónimas) e a compreender as suas características e responsabilidades.</w:t>
            </w:r>
          </w:p>
          <w:p w14:paraId="665064D7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Aprofundei também o estudo dos contratos comerciais, nomeadamente os contratos de compra e venda, prestação de serviços, leasing e franchising, reconhecendo as suas cláusulas essenciais, obrigações das partes, garantias e consequências legais.</w:t>
            </w:r>
          </w:p>
          <w:p w14:paraId="35397CA6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Com esta UFCD desenvolvi competências para analisar contratos e interpretar normas jurídicas, o que considero fundamental para qualquer profissional na área administrativa e comercial.</w:t>
            </w:r>
          </w:p>
          <w:p w14:paraId="796FBF66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4F0E96C1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 tema que mais me despertou interesse foi o franchising, por ser uma forma moderna e prática de criar um negócio próprio com o apoio de uma marca consolidada. Achei muito relevante compreender os direitos e deveres do franchisado e do franchisador, e como este tipo de contrato equilibra a independência empresarial com a obrigação de seguir um modelo de negócio estabelecido.</w:t>
            </w:r>
          </w:p>
          <w:p w14:paraId="7DBA36C3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Também considerei interessante a análise dos contratos de leasing, que mostraram como a legislação se adapta às necessidades de financiamento das empresas, permitindo-lhes adquirir bens de forma faseada e vantajosa.</w:t>
            </w:r>
          </w:p>
          <w:p w14:paraId="6BD3D012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37E23ED9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Embora tenha considerado todos os conteúdos úteis, os aspetos mais teóricos da legislação e alguns artigos do Código Civil e Comercial foram mais exigentes, por requererem uma leitura mais técnica e detalhada. Ainda assim, reconheço a importância desses conteúdos para compreender a aplicação prática das leis e das obrigações contratuais.</w:t>
            </w:r>
          </w:p>
          <w:p w14:paraId="7D91CB7E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5D38979C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Durante a UFCD realizei dois trabalhos.</w:t>
            </w:r>
          </w:p>
          <w:p w14:paraId="5F1D18CE" w14:textId="73DC342A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 primeiro consistiu em elaborar um texto reflexivo sobre a frase “Onde não há lei, não há liberdade”, de John Locke. Foi um trabalho que gostei muito de fazer, pois permitiu-me refletir e dar a minha opinião, utilizando exemplos do nosso dia a dia e incluindo uma pequena reflexão final sobre o que aprendi ao pensar sobre es</w:t>
            </w:r>
            <w:r w:rsidR="004C3AD3">
              <w:rPr>
                <w:rFonts w:cs="Calibri"/>
                <w:color w:val="000000" w:themeColor="text1"/>
                <w:sz w:val="24"/>
                <w:szCs w:val="24"/>
              </w:rPr>
              <w:t>s</w:t>
            </w: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 frase. Senti que consegui relacionar a filosofia com a minha própria experiência neste curso. No fundo, vivi na prática o que Locke teorizava: a liberdade para expressar o meu pensamento, o direito à igualdade de tratamento e a justiça como base da convivência e do reconhecimento.</w:t>
            </w:r>
          </w:p>
          <w:p w14:paraId="7A4D8E91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Deste trabalho guardo uma frase que pretendo incluir no meu portefólio final:</w:t>
            </w:r>
          </w:p>
          <w:p w14:paraId="0C635AEC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5AA3C827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“Só quando todos são avaliados em igualdade de condições é que se cumpre a verdadeira ideia de equidade e liberdade que John Locke defendia.”</w:t>
            </w:r>
          </w:p>
          <w:p w14:paraId="584277C1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08F8FD0F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 segundo trabalho foi de grupo: escolhi, entre três temas sugeridos pela formadora, o tema “Direito e a Empresa”, que realizei em conjunto com a Susana, a Micaela e o José. Gostei bastante de o desenvolver e, apesar de termos dividido as tarefas, consegui aprender todos os tópicos abordados no trabalho.</w:t>
            </w:r>
          </w:p>
          <w:p w14:paraId="5310E909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 objetivo destes trabalhos foi aplicar os conceitos jurídicos estudados, compreender as cláusulas obrigatórias e identificar os direitos e deveres das partes envolvidas.</w:t>
            </w:r>
          </w:p>
          <w:p w14:paraId="4AC8EE23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Estes exercícios ajudaram-me a perceber a aplicação prática da legislação no contexto comercial, permitindo consolidar a matéria através de casos concretos e simulações.</w:t>
            </w:r>
          </w:p>
          <w:p w14:paraId="196495D3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42D482B7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Os conhecimentos adquiridos nesta UFCD serão muito úteis na minha vida profissional, principalmente em áreas relacionadas com a gestão administrativa, comercial e empresarial.</w:t>
            </w:r>
          </w:p>
          <w:p w14:paraId="6DA76FC2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Saber interpretar e aplicar corretamente a legislação comercial é essencial para evitar conflitos, redigir contratos claros e cumprir as obrigações legais nas relações com clientes, fornecedores e parceiros.</w:t>
            </w:r>
          </w:p>
          <w:p w14:paraId="4B77580B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Esta formação prepara-me melhor para o mercado de trabalho, permitindo-me atuar com mais segurança e consciência jurídica nas decisões que envolvem negócios e contratos.</w:t>
            </w:r>
          </w:p>
          <w:p w14:paraId="3C796D7F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196A7044" w14:textId="005DE3EC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No início, senti algumas dificuldades em compreender a linguagem jurídica utilizada nos contratos e em distinguir as diferentes figuras legais. Para ultrapassar essa dificuldade, procurei ler atentamente os exemplos práticos apresentados nos PowerPoint fornecidos pela formadora e pesquisar os significados de termos técnicos.</w:t>
            </w:r>
          </w:p>
          <w:p w14:paraId="23618CFD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Outra dificuldade foi memorizar as características de cada tipo de empresa, o que consegui superar elaborando esquemas-resumo e revendo os conteúdos várias vezes, o que facilitou a compreensão e a retenção da informação.</w:t>
            </w:r>
          </w:p>
          <w:p w14:paraId="706A86CC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Com a prática e o apoio da formadora, consegui ultrapassar essas dificuldades e consolidar o meu entendimento sobre a legislação comercial.</w:t>
            </w:r>
          </w:p>
          <w:p w14:paraId="41C2257D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</w:p>
          <w:p w14:paraId="5024FD1B" w14:textId="77777777" w:rsidR="00AD1138" w:rsidRPr="00AD1138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Apesar de ser uma matéria bastante teórica, gostei da forma como a formadora a lecionou.</w:t>
            </w:r>
          </w:p>
          <w:p w14:paraId="0C12E620" w14:textId="360EE6B3" w:rsidR="005C4177" w:rsidRPr="007E1CA4" w:rsidRDefault="00AD1138" w:rsidP="00AD1138">
            <w:pPr>
              <w:spacing w:after="0" w:line="360" w:lineRule="auto"/>
              <w:jc w:val="both"/>
              <w:rPr>
                <w:rFonts w:cs="Calibri"/>
                <w:color w:val="000000" w:themeColor="text1"/>
                <w:sz w:val="24"/>
                <w:szCs w:val="24"/>
              </w:rPr>
            </w:pPr>
            <w:r w:rsidRPr="00AD1138">
              <w:rPr>
                <w:rFonts w:cs="Calibri"/>
                <w:color w:val="000000" w:themeColor="text1"/>
                <w:sz w:val="24"/>
                <w:szCs w:val="24"/>
              </w:rPr>
              <w:t>Agradeço imenso a sua partilha de informação e, sobretudo, o facto de me ter feito parar para pensar e refletir sobre uma frase que me fez evoluir — como pessoa e como profissional.</w:t>
            </w:r>
          </w:p>
        </w:tc>
      </w:tr>
    </w:tbl>
    <w:p w14:paraId="14011811" w14:textId="77777777" w:rsidR="00E33029" w:rsidRPr="00F569BA" w:rsidRDefault="00E33029" w:rsidP="00E33029">
      <w:pPr>
        <w:spacing w:after="0"/>
        <w:rPr>
          <w:vanish/>
          <w:color w:val="000000" w:themeColor="text1"/>
        </w:rPr>
      </w:pPr>
    </w:p>
    <w:tbl>
      <w:tblPr>
        <w:tblpPr w:leftFromText="141" w:rightFromText="141" w:vertAnchor="text" w:horzAnchor="margin" w:tblpXSpec="center" w:tblpY="384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9"/>
      </w:tblGrid>
      <w:tr w:rsidR="00F569BA" w:rsidRPr="00F569BA" w14:paraId="5743F18E" w14:textId="77777777" w:rsidTr="007E1CA4">
        <w:trPr>
          <w:trHeight w:val="132"/>
        </w:trPr>
        <w:tc>
          <w:tcPr>
            <w:tcW w:w="9889" w:type="dxa"/>
          </w:tcPr>
          <w:p w14:paraId="1EA912D3" w14:textId="7C0DEF65" w:rsidR="003B508A" w:rsidRPr="007E1CA4" w:rsidRDefault="003B508A" w:rsidP="007E1CA4">
            <w:pPr>
              <w:numPr>
                <w:ilvl w:val="0"/>
                <w:numId w:val="1"/>
              </w:numPr>
              <w:spacing w:after="0" w:line="360" w:lineRule="auto"/>
              <w:rPr>
                <w:rFonts w:cs="Calibri"/>
                <w:color w:val="000000" w:themeColor="text1"/>
                <w:lang w:eastAsia="pt-PT"/>
              </w:rPr>
            </w:pPr>
            <w:r w:rsidRPr="00F569BA">
              <w:rPr>
                <w:b/>
                <w:color w:val="000000" w:themeColor="text1"/>
                <w:sz w:val="24"/>
                <w:szCs w:val="24"/>
              </w:rPr>
              <w:t>Palavras-Chave</w:t>
            </w:r>
            <w:r w:rsidRPr="007E1CA4">
              <w:rPr>
                <w:b/>
                <w:color w:val="000000" w:themeColor="text1"/>
                <w:sz w:val="24"/>
                <w:szCs w:val="24"/>
              </w:rPr>
              <w:t>:</w:t>
            </w:r>
            <w:r w:rsidR="00D51425" w:rsidRPr="007E1CA4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51425" w:rsidRPr="007E1CA4">
              <w:rPr>
                <w:rFonts w:cs="Calibri"/>
                <w:color w:val="000000" w:themeColor="text1"/>
                <w:sz w:val="24"/>
                <w:szCs w:val="24"/>
                <w:lang w:eastAsia="pt-PT"/>
              </w:rPr>
              <w:t xml:space="preserve"> </w:t>
            </w:r>
            <w:r w:rsidR="007E1CA4" w:rsidRPr="007E1CA4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="006673E0" w:rsidRPr="006673E0">
              <w:rPr>
                <w:rFonts w:asciiTheme="minorHAnsi" w:eastAsia="Times New Roman" w:hAnsiTheme="minorHAnsi" w:cstheme="minorHAnsi"/>
                <w:sz w:val="24"/>
                <w:szCs w:val="24"/>
              </w:rPr>
              <w:t>Direito Comercial, sociedades comerciais, contratos, normas jurídicas</w:t>
            </w:r>
            <w:r w:rsidR="006673E0">
              <w:rPr>
                <w:rFonts w:asciiTheme="minorHAnsi" w:eastAsia="Times New Roman" w:hAnsiTheme="minorHAnsi" w:cstheme="minorHAnsi"/>
                <w:sz w:val="24"/>
                <w:szCs w:val="24"/>
              </w:rPr>
              <w:t>.</w:t>
            </w:r>
          </w:p>
        </w:tc>
      </w:tr>
    </w:tbl>
    <w:p w14:paraId="6496CAAC" w14:textId="588C6BBF" w:rsidR="007227C7" w:rsidRPr="006915BF" w:rsidRDefault="007227C7" w:rsidP="003B508A">
      <w:pPr>
        <w:rPr>
          <w:sz w:val="24"/>
          <w:szCs w:val="24"/>
        </w:rPr>
      </w:pPr>
    </w:p>
    <w:sectPr w:rsidR="007227C7" w:rsidRPr="006915BF" w:rsidSect="00C93A79">
      <w:headerReference w:type="default" r:id="rId10"/>
      <w:footerReference w:type="default" r:id="rId11"/>
      <w:pgSz w:w="11906" w:h="16838"/>
      <w:pgMar w:top="1417" w:right="1701" w:bottom="851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FBF29" w14:textId="77777777" w:rsidR="00196099" w:rsidRDefault="00196099" w:rsidP="006915BF">
      <w:pPr>
        <w:spacing w:after="0" w:line="240" w:lineRule="auto"/>
      </w:pPr>
      <w:r>
        <w:separator/>
      </w:r>
    </w:p>
  </w:endnote>
  <w:endnote w:type="continuationSeparator" w:id="0">
    <w:p w14:paraId="7C2EF683" w14:textId="77777777" w:rsidR="00196099" w:rsidRDefault="00196099" w:rsidP="0069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rmes-Regular">
    <w:altName w:val="Calibri"/>
    <w:charset w:val="00"/>
    <w:family w:val="auto"/>
    <w:pitch w:val="variable"/>
    <w:sig w:usb0="80000027" w:usb1="00000040" w:usb2="00000000" w:usb3="00000000" w:csb0="00000001" w:csb1="00000000"/>
  </w:font>
  <w:font w:name="Hermes-Thin">
    <w:altName w:val="Franklin Gothic Medium Cond"/>
    <w:charset w:val="00"/>
    <w:family w:val="auto"/>
    <w:pitch w:val="variable"/>
    <w:sig w:usb0="80000027" w:usb1="000000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52918454"/>
      <w:docPartObj>
        <w:docPartGallery w:val="Page Numbers (Bottom of Page)"/>
        <w:docPartUnique/>
      </w:docPartObj>
    </w:sdtPr>
    <w:sdtContent>
      <w:p w14:paraId="7E9E55F8" w14:textId="31050308" w:rsidR="008E6156" w:rsidRDefault="008E61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6A8ED5" w14:textId="57D9FED0" w:rsidR="008E6156" w:rsidRPr="008E6156" w:rsidRDefault="008E6156" w:rsidP="008E6156">
    <w:pPr>
      <w:pStyle w:val="Rodap"/>
      <w:jc w:val="center"/>
      <w:rPr>
        <w:color w:val="0070C0"/>
      </w:rPr>
    </w:pPr>
    <w:r>
      <w:t xml:space="preserve">Formanda Ana Maria Cardoso Silva - </w:t>
    </w:r>
    <w:r w:rsidRPr="008E6156">
      <w:rPr>
        <w:color w:val="0070C0"/>
        <w:lang w:val="pt-PT"/>
      </w:rPr>
      <w:t>25_TADM03-NS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B8D43" w14:textId="77777777" w:rsidR="00196099" w:rsidRDefault="00196099" w:rsidP="006915BF">
      <w:pPr>
        <w:spacing w:after="0" w:line="240" w:lineRule="auto"/>
      </w:pPr>
      <w:r>
        <w:separator/>
      </w:r>
    </w:p>
  </w:footnote>
  <w:footnote w:type="continuationSeparator" w:id="0">
    <w:p w14:paraId="6C7812C7" w14:textId="77777777" w:rsidR="00196099" w:rsidRDefault="00196099" w:rsidP="0069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043" w14:textId="5CFBAA2D" w:rsidR="006915BF" w:rsidRDefault="006915BF">
    <w:pPr>
      <w:pStyle w:val="Cabealho"/>
    </w:pPr>
  </w:p>
  <w:p w14:paraId="52A3FF74" w14:textId="462ACEB2" w:rsidR="006915BF" w:rsidRDefault="00B747A2">
    <w:pPr>
      <w:pStyle w:val="Cabealho"/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10AA61" wp14:editId="56A4A80A">
              <wp:simplePos x="0" y="0"/>
              <wp:positionH relativeFrom="column">
                <wp:posOffset>-781685</wp:posOffset>
              </wp:positionH>
              <wp:positionV relativeFrom="paragraph">
                <wp:posOffset>-578485</wp:posOffset>
              </wp:positionV>
              <wp:extent cx="2840355" cy="810895"/>
              <wp:effectExtent l="0" t="0" r="17145" b="8255"/>
              <wp:wrapNone/>
              <wp:docPr id="842512963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840355" cy="810895"/>
                        <a:chOff x="3141" y="4092"/>
                        <a:chExt cx="4473" cy="1277"/>
                      </a:xfrm>
                    </wpg:grpSpPr>
                    <wps:wsp>
                      <wps:cNvPr id="1667836298" name="Rectangle 2"/>
                      <wps:cNvSpPr>
                        <a:spLocks noChangeArrowheads="1"/>
                      </wps:cNvSpPr>
                      <wps:spPr bwMode="auto">
                        <a:xfrm>
                          <a:off x="3978" y="4693"/>
                          <a:ext cx="3361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653470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DELEGAÇÃO REGIONAL DE LISBOA E VALE DO TEJO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pic:pic xmlns:pic="http://schemas.openxmlformats.org/drawingml/2006/picture">
                      <pic:nvPicPr>
                        <pic:cNvPr id="15133942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141" y="4092"/>
                          <a:ext cx="794" cy="67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899354213" name="Rectangle 4"/>
                      <wps:cNvSpPr>
                        <a:spLocks noChangeArrowheads="1"/>
                      </wps:cNvSpPr>
                      <wps:spPr bwMode="auto">
                        <a:xfrm>
                          <a:off x="3978" y="4521"/>
                          <a:ext cx="3636" cy="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D392A" w14:textId="77777777" w:rsidR="006915BF" w:rsidRPr="00C22296" w:rsidRDefault="006915BF" w:rsidP="006915B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4228D">
                              <w:rPr>
                                <w:rFonts w:ascii="Hermes-Regular" w:hAnsi="Hermes-Regular" w:cs="Hermes-Regular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INSTITUTO DO EMPREGO E FORMAÇÃO PROFISSIONAL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965207385" name="Rectangle 5"/>
                      <wps:cNvSpPr>
                        <a:spLocks noChangeArrowheads="1"/>
                      </wps:cNvSpPr>
                      <wps:spPr bwMode="auto">
                        <a:xfrm>
                          <a:off x="3978" y="4884"/>
                          <a:ext cx="2921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1F16AD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CENTRO DE EMPREGO 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  <wps:wsp>
                      <wps:cNvPr id="1378029243" name="Rectangle 6"/>
                      <wps:cNvSpPr>
                        <a:spLocks noChangeArrowheads="1"/>
                      </wps:cNvSpPr>
                      <wps:spPr bwMode="auto">
                        <a:xfrm>
                          <a:off x="3978" y="5013"/>
                          <a:ext cx="2400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5C6DE" w14:textId="77777777" w:rsidR="006915BF" w:rsidRPr="0024228D" w:rsidRDefault="006915BF" w:rsidP="006915BF">
                            <w:pP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</w:pPr>
                            <w:r w:rsidRPr="0024228D"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 xml:space="preserve">SERVIÇO DE FORMAÇÃO PROFISSIONAL </w:t>
                            </w:r>
                            <w:r>
                              <w:rPr>
                                <w:rFonts w:ascii="Hermes-Thin" w:hAnsi="Hermes-Thin" w:cs="Hermes-Thin"/>
                                <w:color w:val="000000"/>
                                <w:sz w:val="12"/>
                                <w:szCs w:val="12"/>
                              </w:rPr>
                              <w:t>DA AMADORA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10AA61" id="Grupo 1" o:spid="_x0000_s1026" style="position:absolute;margin-left:-61.55pt;margin-top:-45.55pt;width:223.65pt;height:63.85pt;z-index:251659264" coordorigin="3141,4092" coordsize="4473,1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">
              <v:rect id="Rectangle 2" o:spid="_x0000_s1027" style="position:absolute;left:3978;top:4693;width:3361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" filled="f" stroked="f">
                <v:textbox style="mso-fit-shape-to-text:t" inset="0,0,0,0">
                  <w:txbxContent>
                    <w:p w14:paraId="62653470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DELEGAÇÃO REGIONAL DE LISBOA E VALE DO TEJO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8" type="#_x0000_t75" style="position:absolute;left:3141;top:4092;width:794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">
                <v:imagedata r:id="rId2" o:title=""/>
              </v:shape>
              <v:rect id="Rectangle 4" o:spid="_x0000_s1029" style="position:absolute;left:3978;top:4521;width:3636;height:4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" filled="f" stroked="f">
                <v:textbox style="mso-fit-shape-to-text:t" inset="0,0,0,0">
                  <w:txbxContent>
                    <w:p w14:paraId="1FED392A" w14:textId="77777777" w:rsidR="006915BF" w:rsidRPr="00C22296" w:rsidRDefault="006915BF" w:rsidP="006915BF">
                      <w:pPr>
                        <w:rPr>
                          <w:sz w:val="16"/>
                          <w:szCs w:val="16"/>
                        </w:rPr>
                      </w:pPr>
                      <w:r w:rsidRPr="0024228D">
                        <w:rPr>
                          <w:rFonts w:ascii="Hermes-Regular" w:hAnsi="Hermes-Regular" w:cs="Hermes-Regular"/>
                          <w:b/>
                          <w:bCs/>
                          <w:color w:val="000000"/>
                          <w:sz w:val="16"/>
                          <w:szCs w:val="16"/>
                        </w:rPr>
                        <w:t>INSTITUTO DO EMPREGO E FORMAÇÃO PROFISSIONAL</w:t>
                      </w:r>
                    </w:p>
                  </w:txbxContent>
                </v:textbox>
              </v:rect>
              <v:rect id="Rectangle 5" o:spid="_x0000_s1030" style="position:absolute;left:3978;top:4884;width:2921;height: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" filled="f" stroked="f">
                <v:textbox style="mso-fit-shape-to-text:t" inset="0,0,0,0">
                  <w:txbxContent>
                    <w:p w14:paraId="021F16AD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CENTRO DE EMPREGO 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  <v:rect id="Rectangle 6" o:spid="_x0000_s1031" style="position:absolute;left:3978;top:5013;width:2400;height:35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" filled="f" stroked="f">
                <v:textbox style="mso-fit-shape-to-text:t" inset="0,0,0,0">
                  <w:txbxContent>
                    <w:p w14:paraId="38D5C6DE" w14:textId="77777777" w:rsidR="006915BF" w:rsidRPr="0024228D" w:rsidRDefault="006915BF" w:rsidP="006915BF">
                      <w:pP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</w:pPr>
                      <w:r w:rsidRPr="0024228D"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 xml:space="preserve">SERVIÇO DE FORMAÇÃO PROFISSIONAL </w:t>
                      </w:r>
                      <w:r>
                        <w:rPr>
                          <w:rFonts w:ascii="Hermes-Thin" w:hAnsi="Hermes-Thin" w:cs="Hermes-Thin"/>
                          <w:color w:val="000000"/>
                          <w:sz w:val="12"/>
                          <w:szCs w:val="12"/>
                        </w:rPr>
                        <w:t>DA AMADORA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3E5C"/>
    <w:multiLevelType w:val="hybridMultilevel"/>
    <w:tmpl w:val="68ECC16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1456C"/>
    <w:multiLevelType w:val="hybridMultilevel"/>
    <w:tmpl w:val="1EB8CE4C"/>
    <w:lvl w:ilvl="0" w:tplc="08160011">
      <w:start w:val="1"/>
      <w:numFmt w:val="decimal"/>
      <w:lvlText w:val="%1)"/>
      <w:lvlJc w:val="left"/>
      <w:pPr>
        <w:ind w:left="2880" w:hanging="360"/>
      </w:pPr>
    </w:lvl>
    <w:lvl w:ilvl="1" w:tplc="08160019" w:tentative="1">
      <w:start w:val="1"/>
      <w:numFmt w:val="lowerLetter"/>
      <w:lvlText w:val="%2."/>
      <w:lvlJc w:val="left"/>
      <w:pPr>
        <w:ind w:left="3600" w:hanging="360"/>
      </w:pPr>
    </w:lvl>
    <w:lvl w:ilvl="2" w:tplc="0816001B" w:tentative="1">
      <w:start w:val="1"/>
      <w:numFmt w:val="lowerRoman"/>
      <w:lvlText w:val="%3."/>
      <w:lvlJc w:val="right"/>
      <w:pPr>
        <w:ind w:left="4320" w:hanging="180"/>
      </w:pPr>
    </w:lvl>
    <w:lvl w:ilvl="3" w:tplc="0816000F" w:tentative="1">
      <w:start w:val="1"/>
      <w:numFmt w:val="decimal"/>
      <w:lvlText w:val="%4."/>
      <w:lvlJc w:val="left"/>
      <w:pPr>
        <w:ind w:left="5040" w:hanging="360"/>
      </w:pPr>
    </w:lvl>
    <w:lvl w:ilvl="4" w:tplc="08160019" w:tentative="1">
      <w:start w:val="1"/>
      <w:numFmt w:val="lowerLetter"/>
      <w:lvlText w:val="%5."/>
      <w:lvlJc w:val="left"/>
      <w:pPr>
        <w:ind w:left="5760" w:hanging="360"/>
      </w:pPr>
    </w:lvl>
    <w:lvl w:ilvl="5" w:tplc="0816001B" w:tentative="1">
      <w:start w:val="1"/>
      <w:numFmt w:val="lowerRoman"/>
      <w:lvlText w:val="%6."/>
      <w:lvlJc w:val="right"/>
      <w:pPr>
        <w:ind w:left="6480" w:hanging="180"/>
      </w:pPr>
    </w:lvl>
    <w:lvl w:ilvl="6" w:tplc="0816000F" w:tentative="1">
      <w:start w:val="1"/>
      <w:numFmt w:val="decimal"/>
      <w:lvlText w:val="%7."/>
      <w:lvlJc w:val="left"/>
      <w:pPr>
        <w:ind w:left="7200" w:hanging="360"/>
      </w:pPr>
    </w:lvl>
    <w:lvl w:ilvl="7" w:tplc="08160019" w:tentative="1">
      <w:start w:val="1"/>
      <w:numFmt w:val="lowerLetter"/>
      <w:lvlText w:val="%8."/>
      <w:lvlJc w:val="left"/>
      <w:pPr>
        <w:ind w:left="7920" w:hanging="360"/>
      </w:pPr>
    </w:lvl>
    <w:lvl w:ilvl="8" w:tplc="08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9F12EB5"/>
    <w:multiLevelType w:val="multilevel"/>
    <w:tmpl w:val="2E4A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B3EB0"/>
    <w:multiLevelType w:val="hybridMultilevel"/>
    <w:tmpl w:val="3676A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06720"/>
    <w:multiLevelType w:val="hybridMultilevel"/>
    <w:tmpl w:val="3080FF5A"/>
    <w:lvl w:ilvl="0" w:tplc="550053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9">
      <w:start w:val="1"/>
      <w:numFmt w:val="lowerLetter"/>
      <w:lvlText w:val="%3."/>
      <w:lvlJc w:val="left"/>
      <w:pPr>
        <w:ind w:left="2340" w:hanging="360"/>
      </w:pPr>
    </w:lvl>
    <w:lvl w:ilvl="3" w:tplc="08160011">
      <w:start w:val="1"/>
      <w:numFmt w:val="decimal"/>
      <w:lvlText w:val="%4)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E7D02"/>
    <w:multiLevelType w:val="hybridMultilevel"/>
    <w:tmpl w:val="025616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50223"/>
    <w:multiLevelType w:val="hybridMultilevel"/>
    <w:tmpl w:val="8494A83C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0B84E83"/>
    <w:multiLevelType w:val="multilevel"/>
    <w:tmpl w:val="605A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7A3F"/>
    <w:multiLevelType w:val="hybridMultilevel"/>
    <w:tmpl w:val="4E463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06D9B"/>
    <w:multiLevelType w:val="multilevel"/>
    <w:tmpl w:val="612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0E219D"/>
    <w:multiLevelType w:val="multilevel"/>
    <w:tmpl w:val="874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0409D6"/>
    <w:multiLevelType w:val="multilevel"/>
    <w:tmpl w:val="FBB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E6CD4"/>
    <w:multiLevelType w:val="hybridMultilevel"/>
    <w:tmpl w:val="953213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26489">
    <w:abstractNumId w:val="4"/>
  </w:num>
  <w:num w:numId="2" w16cid:durableId="13387109">
    <w:abstractNumId w:val="5"/>
  </w:num>
  <w:num w:numId="3" w16cid:durableId="1745225865">
    <w:abstractNumId w:val="8"/>
  </w:num>
  <w:num w:numId="4" w16cid:durableId="852575570">
    <w:abstractNumId w:val="12"/>
  </w:num>
  <w:num w:numId="5" w16cid:durableId="386031970">
    <w:abstractNumId w:val="3"/>
  </w:num>
  <w:num w:numId="6" w16cid:durableId="1693072724">
    <w:abstractNumId w:val="7"/>
  </w:num>
  <w:num w:numId="7" w16cid:durableId="415370835">
    <w:abstractNumId w:val="2"/>
  </w:num>
  <w:num w:numId="8" w16cid:durableId="450365322">
    <w:abstractNumId w:val="10"/>
  </w:num>
  <w:num w:numId="9" w16cid:durableId="912276805">
    <w:abstractNumId w:val="9"/>
  </w:num>
  <w:num w:numId="10" w16cid:durableId="708072110">
    <w:abstractNumId w:val="11"/>
  </w:num>
  <w:num w:numId="11" w16cid:durableId="350381063">
    <w:abstractNumId w:val="0"/>
  </w:num>
  <w:num w:numId="12" w16cid:durableId="1481656009">
    <w:abstractNumId w:val="6"/>
  </w:num>
  <w:num w:numId="13" w16cid:durableId="625744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A2"/>
    <w:rsid w:val="00023BFE"/>
    <w:rsid w:val="00056ABE"/>
    <w:rsid w:val="000743BD"/>
    <w:rsid w:val="00076A45"/>
    <w:rsid w:val="000A0854"/>
    <w:rsid w:val="000A120C"/>
    <w:rsid w:val="000A39CF"/>
    <w:rsid w:val="000E2161"/>
    <w:rsid w:val="000E4A1C"/>
    <w:rsid w:val="000F2D09"/>
    <w:rsid w:val="000F7F7D"/>
    <w:rsid w:val="00122B46"/>
    <w:rsid w:val="00154DA2"/>
    <w:rsid w:val="001859F4"/>
    <w:rsid w:val="00196099"/>
    <w:rsid w:val="001B15B6"/>
    <w:rsid w:val="001D1CE4"/>
    <w:rsid w:val="001D36CD"/>
    <w:rsid w:val="001F529D"/>
    <w:rsid w:val="00204B3F"/>
    <w:rsid w:val="0021733B"/>
    <w:rsid w:val="00224788"/>
    <w:rsid w:val="00235188"/>
    <w:rsid w:val="00236B32"/>
    <w:rsid w:val="002403D6"/>
    <w:rsid w:val="0027528D"/>
    <w:rsid w:val="0027645A"/>
    <w:rsid w:val="002878A6"/>
    <w:rsid w:val="00292E8A"/>
    <w:rsid w:val="002A089C"/>
    <w:rsid w:val="002A1E3B"/>
    <w:rsid w:val="002A2669"/>
    <w:rsid w:val="002A5112"/>
    <w:rsid w:val="002A5221"/>
    <w:rsid w:val="002F655B"/>
    <w:rsid w:val="00305429"/>
    <w:rsid w:val="003239F4"/>
    <w:rsid w:val="0034030F"/>
    <w:rsid w:val="00345880"/>
    <w:rsid w:val="003655E2"/>
    <w:rsid w:val="00370C54"/>
    <w:rsid w:val="00384D37"/>
    <w:rsid w:val="003A28BB"/>
    <w:rsid w:val="003B508A"/>
    <w:rsid w:val="003C2DC5"/>
    <w:rsid w:val="003C6D51"/>
    <w:rsid w:val="003D5884"/>
    <w:rsid w:val="003D5A6A"/>
    <w:rsid w:val="003E02D5"/>
    <w:rsid w:val="003E5406"/>
    <w:rsid w:val="003E573F"/>
    <w:rsid w:val="003E646D"/>
    <w:rsid w:val="00400CE9"/>
    <w:rsid w:val="00420708"/>
    <w:rsid w:val="00441D54"/>
    <w:rsid w:val="004673CB"/>
    <w:rsid w:val="00486EC7"/>
    <w:rsid w:val="004C3AD3"/>
    <w:rsid w:val="004C5A7A"/>
    <w:rsid w:val="004E1DB8"/>
    <w:rsid w:val="0054674B"/>
    <w:rsid w:val="00561352"/>
    <w:rsid w:val="005841C6"/>
    <w:rsid w:val="00596B6B"/>
    <w:rsid w:val="005A51D6"/>
    <w:rsid w:val="005A63C6"/>
    <w:rsid w:val="005C4177"/>
    <w:rsid w:val="005C5790"/>
    <w:rsid w:val="005D1D29"/>
    <w:rsid w:val="005E2780"/>
    <w:rsid w:val="006251C3"/>
    <w:rsid w:val="00654FBD"/>
    <w:rsid w:val="006673E0"/>
    <w:rsid w:val="006915BF"/>
    <w:rsid w:val="006A2B9D"/>
    <w:rsid w:val="006B021C"/>
    <w:rsid w:val="006C15B4"/>
    <w:rsid w:val="006F5FF2"/>
    <w:rsid w:val="006F7BA8"/>
    <w:rsid w:val="006F7BB1"/>
    <w:rsid w:val="007102D5"/>
    <w:rsid w:val="007227C7"/>
    <w:rsid w:val="00733D78"/>
    <w:rsid w:val="00742071"/>
    <w:rsid w:val="00751352"/>
    <w:rsid w:val="007B4430"/>
    <w:rsid w:val="007D1C30"/>
    <w:rsid w:val="007E1CA4"/>
    <w:rsid w:val="0081102B"/>
    <w:rsid w:val="008405D8"/>
    <w:rsid w:val="008503AE"/>
    <w:rsid w:val="008735D3"/>
    <w:rsid w:val="00883DBF"/>
    <w:rsid w:val="00896A28"/>
    <w:rsid w:val="008C6E13"/>
    <w:rsid w:val="008E26AF"/>
    <w:rsid w:val="008E4275"/>
    <w:rsid w:val="008E6156"/>
    <w:rsid w:val="008F5FF7"/>
    <w:rsid w:val="00904349"/>
    <w:rsid w:val="00922E1E"/>
    <w:rsid w:val="0094706F"/>
    <w:rsid w:val="0095558C"/>
    <w:rsid w:val="00965BAD"/>
    <w:rsid w:val="00967F7B"/>
    <w:rsid w:val="00981F75"/>
    <w:rsid w:val="00997A31"/>
    <w:rsid w:val="009A0F7A"/>
    <w:rsid w:val="009A3E8F"/>
    <w:rsid w:val="009B7FD6"/>
    <w:rsid w:val="009C7E50"/>
    <w:rsid w:val="009E7632"/>
    <w:rsid w:val="00A15967"/>
    <w:rsid w:val="00A762D7"/>
    <w:rsid w:val="00AC0F4A"/>
    <w:rsid w:val="00AC3489"/>
    <w:rsid w:val="00AD1138"/>
    <w:rsid w:val="00AF02CF"/>
    <w:rsid w:val="00B0162E"/>
    <w:rsid w:val="00B10A54"/>
    <w:rsid w:val="00B13CA0"/>
    <w:rsid w:val="00B17439"/>
    <w:rsid w:val="00B46FFE"/>
    <w:rsid w:val="00B4704E"/>
    <w:rsid w:val="00B47BF9"/>
    <w:rsid w:val="00B5237D"/>
    <w:rsid w:val="00B61F5E"/>
    <w:rsid w:val="00B679CA"/>
    <w:rsid w:val="00B747A2"/>
    <w:rsid w:val="00B8404B"/>
    <w:rsid w:val="00B91375"/>
    <w:rsid w:val="00BA215C"/>
    <w:rsid w:val="00BD106A"/>
    <w:rsid w:val="00BD2D7C"/>
    <w:rsid w:val="00BD35AD"/>
    <w:rsid w:val="00BE2528"/>
    <w:rsid w:val="00BF2CF4"/>
    <w:rsid w:val="00C102E0"/>
    <w:rsid w:val="00C11B5A"/>
    <w:rsid w:val="00C35E45"/>
    <w:rsid w:val="00C37A58"/>
    <w:rsid w:val="00C53728"/>
    <w:rsid w:val="00C55268"/>
    <w:rsid w:val="00C62986"/>
    <w:rsid w:val="00C80FA9"/>
    <w:rsid w:val="00C82AC8"/>
    <w:rsid w:val="00C93A79"/>
    <w:rsid w:val="00CF3583"/>
    <w:rsid w:val="00D144B8"/>
    <w:rsid w:val="00D34DB6"/>
    <w:rsid w:val="00D40FF9"/>
    <w:rsid w:val="00D51425"/>
    <w:rsid w:val="00DA0CC1"/>
    <w:rsid w:val="00DA63DA"/>
    <w:rsid w:val="00DC462B"/>
    <w:rsid w:val="00DD4F90"/>
    <w:rsid w:val="00E009FC"/>
    <w:rsid w:val="00E33029"/>
    <w:rsid w:val="00E4199E"/>
    <w:rsid w:val="00E50E61"/>
    <w:rsid w:val="00E561BA"/>
    <w:rsid w:val="00E75C2B"/>
    <w:rsid w:val="00E967F7"/>
    <w:rsid w:val="00E96BFF"/>
    <w:rsid w:val="00EB3C39"/>
    <w:rsid w:val="00EF1C51"/>
    <w:rsid w:val="00F12E3B"/>
    <w:rsid w:val="00F13AF0"/>
    <w:rsid w:val="00F44EDF"/>
    <w:rsid w:val="00F47968"/>
    <w:rsid w:val="00F528E0"/>
    <w:rsid w:val="00F569BA"/>
    <w:rsid w:val="00F97BB4"/>
    <w:rsid w:val="00FC1290"/>
    <w:rsid w:val="00FD78BD"/>
    <w:rsid w:val="00FF372F"/>
    <w:rsid w:val="042E2F65"/>
    <w:rsid w:val="0E1FEE92"/>
    <w:rsid w:val="0F989EED"/>
    <w:rsid w:val="16C4F8B4"/>
    <w:rsid w:val="171CE6EC"/>
    <w:rsid w:val="1C717A0B"/>
    <w:rsid w:val="20F7FB0E"/>
    <w:rsid w:val="56D26DBD"/>
    <w:rsid w:val="6155A3B5"/>
    <w:rsid w:val="68C19BE8"/>
    <w:rsid w:val="6BE24961"/>
    <w:rsid w:val="734B8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040D3"/>
  <w15:chartTrackingRefBased/>
  <w15:docId w15:val="{095AB595-00EA-4378-AC1E-39155377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352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86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02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7227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B10A54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B10A54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arter">
    <w:name w:val="Cabeçalho Caráter"/>
    <w:link w:val="Cabealho"/>
    <w:uiPriority w:val="99"/>
    <w:rsid w:val="006915BF"/>
    <w:rPr>
      <w:sz w:val="22"/>
      <w:szCs w:val="22"/>
      <w:lang w:eastAsia="en-US"/>
    </w:rPr>
  </w:style>
  <w:style w:type="paragraph" w:styleId="Rodap">
    <w:name w:val="footer"/>
    <w:basedOn w:val="Normal"/>
    <w:link w:val="RodapCarter"/>
    <w:uiPriority w:val="99"/>
    <w:unhideWhenUsed/>
    <w:rsid w:val="006915BF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arter">
    <w:name w:val="Rodapé Caráter"/>
    <w:link w:val="Rodap"/>
    <w:uiPriority w:val="99"/>
    <w:rsid w:val="006915BF"/>
    <w:rPr>
      <w:sz w:val="22"/>
      <w:szCs w:val="22"/>
      <w:lang w:eastAsia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86E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673CB"/>
    <w:rPr>
      <w:rFonts w:ascii="Times New Roman" w:hAnsi="Times New Roman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02D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PargrafodaLista">
    <w:name w:val="List Paragraph"/>
    <w:basedOn w:val="Normal"/>
    <w:uiPriority w:val="34"/>
    <w:qFormat/>
    <w:rsid w:val="00667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8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ocumentos\Modelos%20Personalizados%20do%20Office\UFCD_PRA_Azuil%20Pereir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C39BF188FC1B40A07E58592C909ED9" ma:contentTypeVersion="16" ma:contentTypeDescription="Criar um novo documento." ma:contentTypeScope="" ma:versionID="5ab28f136b38395e4276c2eb6a1960d3">
  <xsd:schema xmlns:xsd="http://www.w3.org/2001/XMLSchema" xmlns:xs="http://www.w3.org/2001/XMLSchema" xmlns:p="http://schemas.microsoft.com/office/2006/metadata/properties" xmlns:ns2="81d49adc-bdfe-4fb8-a16a-3d77b1447b55" xmlns:ns3="6a92f475-74ae-40eb-9391-921f6f91cb73" targetNamespace="http://schemas.microsoft.com/office/2006/metadata/properties" ma:root="true" ma:fieldsID="a426b8167751ada5db9590f8bcd0a7b8" ns2:_="" ns3:_="">
    <xsd:import namespace="81d49adc-bdfe-4fb8-a16a-3d77b1447b55"/>
    <xsd:import namespace="6a92f475-74ae-40eb-9391-921f6f91cb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d49adc-bdfe-4fb8-a16a-3d77b1447b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92f475-74ae-40eb-9391-921f6f91cb7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b057d07-19f0-47cd-ad40-bdf317700d73}" ma:internalName="TaxCatchAll" ma:showField="CatchAllData" ma:web="6a92f475-74ae-40eb-9391-921f6f91c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d49adc-bdfe-4fb8-a16a-3d77b1447b55">
      <Terms xmlns="http://schemas.microsoft.com/office/infopath/2007/PartnerControls"/>
    </lcf76f155ced4ddcb4097134ff3c332f>
    <ReferenceId xmlns="81d49adc-bdfe-4fb8-a16a-3d77b1447b55" xsi:nil="true"/>
    <TaxCatchAll xmlns="6a92f475-74ae-40eb-9391-921f6f91cb73"/>
  </documentManagement>
</p:properties>
</file>

<file path=customXml/itemProps1.xml><?xml version="1.0" encoding="utf-8"?>
<ds:datastoreItem xmlns:ds="http://schemas.openxmlformats.org/officeDocument/2006/customXml" ds:itemID="{F00E1F9B-55BE-4427-BAB7-2B5F7C33B4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d49adc-bdfe-4fb8-a16a-3d77b1447b55"/>
    <ds:schemaRef ds:uri="6a92f475-74ae-40eb-9391-921f6f91c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C59F7B-971F-4BCC-8B02-214EDF559D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4A2229-2893-42DA-B131-0463E8B5CBE0}">
  <ds:schemaRefs>
    <ds:schemaRef ds:uri="http://schemas.microsoft.com/office/2006/metadata/properties"/>
    <ds:schemaRef ds:uri="http://schemas.microsoft.com/office/infopath/2007/PartnerControls"/>
    <ds:schemaRef ds:uri="81d49adc-bdfe-4fb8-a16a-3d77b1447b55"/>
    <ds:schemaRef ds:uri="6a92f475-74ae-40eb-9391-921f6f91cb73"/>
  </ds:schemaRefs>
</ds:datastoreItem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UFCD_PRA_Azuil Pereira.dotx</Template>
  <TotalTime>39</TotalTime>
  <Pages>4</Pages>
  <Words>1007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Azuil Pereira</dc:creator>
  <cp:keywords/>
  <cp:lastModifiedBy>ANA SILVA</cp:lastModifiedBy>
  <cp:revision>5</cp:revision>
  <cp:lastPrinted>2019-04-30T11:41:00Z</cp:lastPrinted>
  <dcterms:created xsi:type="dcterms:W3CDTF">2025-10-28T11:55:00Z</dcterms:created>
  <dcterms:modified xsi:type="dcterms:W3CDTF">2025-11-04T22:00:00Z</dcterms:modified>
</cp:coreProperties>
</file>