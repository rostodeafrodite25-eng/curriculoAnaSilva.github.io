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10522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4"/>
        <w:gridCol w:w="8978"/>
      </w:tblGrid>
      <w:tr w:rsidR="00F569BA" w:rsidRPr="00F569BA" w14:paraId="6B20EFB0" w14:textId="77777777" w:rsidTr="009860E1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4FA3DDD5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UFCD 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06</w:t>
            </w:r>
            <w:r w:rsidR="00771BC8">
              <w:rPr>
                <w:rFonts w:cs="Calibri"/>
                <w:color w:val="000000" w:themeColor="text1"/>
                <w:sz w:val="24"/>
                <w:szCs w:val="24"/>
              </w:rPr>
              <w:t>54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771BC8">
              <w:rPr>
                <w:rFonts w:cs="Calibri"/>
                <w:color w:val="000000" w:themeColor="text1"/>
                <w:sz w:val="24"/>
                <w:szCs w:val="24"/>
              </w:rPr>
              <w:t>Ficheiros de contactos – organização e manutenção</w:t>
            </w:r>
          </w:p>
        </w:tc>
      </w:tr>
      <w:tr w:rsidR="00F569BA" w:rsidRPr="00F569BA" w14:paraId="01B49226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4D63E63D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Gabriel Cunha</w:t>
            </w:r>
          </w:p>
        </w:tc>
      </w:tr>
      <w:tr w:rsidR="00F569BA" w:rsidRPr="00F569BA" w14:paraId="78191FCC" w14:textId="77777777" w:rsidTr="009860E1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5031F778" w:rsidR="00B10A54" w:rsidRPr="00F569BA" w:rsidRDefault="009860E1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0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3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1</w:t>
            </w:r>
            <w:r w:rsidR="009D1943">
              <w:rPr>
                <w:rFonts w:cs="Calibri"/>
                <w:color w:val="000000" w:themeColor="text1"/>
                <w:sz w:val="24"/>
                <w:szCs w:val="24"/>
              </w:rPr>
              <w:t>2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tbl>
      <w:tblPr>
        <w:tblpPr w:leftFromText="141" w:rightFromText="141" w:vertAnchor="text" w:horzAnchor="margin" w:tblpXSpec="center" w:tblpY="19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860E1" w:rsidRPr="00F569BA" w14:paraId="75096042" w14:textId="77777777" w:rsidTr="009860E1">
        <w:tc>
          <w:tcPr>
            <w:tcW w:w="9923" w:type="dxa"/>
          </w:tcPr>
          <w:p w14:paraId="549D28B0" w14:textId="77777777" w:rsidR="009860E1" w:rsidRPr="00F569BA" w:rsidRDefault="009860E1" w:rsidP="00771BC8">
            <w:pPr>
              <w:numPr>
                <w:ilvl w:val="0"/>
                <w:numId w:val="1"/>
              </w:numPr>
              <w:ind w:left="306" w:hanging="284"/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6F9F5F49" w14:textId="77777777" w:rsidR="00771BC8" w:rsidRPr="00771BC8" w:rsidRDefault="00771BC8" w:rsidP="00771BC8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306" w:hanging="284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Conceito e tipos</w:t>
            </w:r>
          </w:p>
          <w:p w14:paraId="5F14FBEB" w14:textId="77777777" w:rsidR="00771BC8" w:rsidRPr="00771BC8" w:rsidRDefault="00771BC8" w:rsidP="00771BC8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306" w:hanging="284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Funções</w:t>
            </w:r>
          </w:p>
          <w:p w14:paraId="3F63D392" w14:textId="77777777" w:rsidR="00771BC8" w:rsidRPr="00771BC8" w:rsidRDefault="00771BC8" w:rsidP="00771BC8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306" w:hanging="284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Operações com ficheiros</w:t>
            </w:r>
          </w:p>
          <w:p w14:paraId="796ACC25" w14:textId="78D5DBF2" w:rsidR="00771BC8" w:rsidRPr="00771BC8" w:rsidRDefault="00771BC8" w:rsidP="00771BC8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306" w:hanging="284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Recolha e registo de dados</w:t>
            </w:r>
          </w:p>
          <w:p w14:paraId="5FF605CA" w14:textId="77777777" w:rsidR="00771BC8" w:rsidRPr="00771BC8" w:rsidRDefault="00771BC8" w:rsidP="00771BC8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Clientes</w:t>
            </w:r>
          </w:p>
          <w:p w14:paraId="4387F53D" w14:textId="77777777" w:rsidR="00771BC8" w:rsidRPr="00771BC8" w:rsidRDefault="00771BC8" w:rsidP="00771BC8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Fornecedores</w:t>
            </w:r>
          </w:p>
          <w:p w14:paraId="68649F2F" w14:textId="77777777" w:rsidR="00771BC8" w:rsidRPr="00771BC8" w:rsidRDefault="00771BC8" w:rsidP="00771BC8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Visitantes</w:t>
            </w:r>
          </w:p>
          <w:p w14:paraId="64E0EAE9" w14:textId="77777777" w:rsidR="00771BC8" w:rsidRPr="00771BC8" w:rsidRDefault="00771BC8" w:rsidP="00771BC8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Confidenciais</w:t>
            </w:r>
          </w:p>
          <w:p w14:paraId="42A9D268" w14:textId="2396A266" w:rsidR="00771BC8" w:rsidRPr="00771BC8" w:rsidRDefault="00771BC8" w:rsidP="00771BC8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771BC8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Pessoal</w:t>
            </w:r>
          </w:p>
          <w:p w14:paraId="72099797" w14:textId="77777777" w:rsidR="009860E1" w:rsidRPr="00F569BA" w:rsidRDefault="009860E1" w:rsidP="009860E1">
            <w:pPr>
              <w:spacing w:after="0"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28FBB888" w14:textId="77777777" w:rsidR="00145717" w:rsidRPr="006915BF" w:rsidRDefault="00145717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F569BA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2296CE0A" w14:textId="77777777" w:rsidR="007227C7" w:rsidRPr="00F569BA" w:rsidRDefault="007227C7" w:rsidP="007102D5">
            <w:pPr>
              <w:spacing w:after="0" w:line="24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  <w:p w14:paraId="2CA4ADC5" w14:textId="77777777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UFCD 0654 – </w:t>
            </w:r>
            <w:r w:rsidRPr="002D30DA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Ficheiros de contactos: organização e manutenção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de 25 horas, lecionada pelo formador Gabriel Cunha, foi para mim uma formação essencial para compreender a importância dos sistemas de gestão de contactos, nomeadamente os softwares CRM (</w:t>
            </w:r>
            <w:r w:rsidRPr="002D30DA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Customer Relationship Management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).</w:t>
            </w:r>
          </w:p>
          <w:p w14:paraId="2FB6E030" w14:textId="77777777" w:rsid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Percebi que um CRM, estando ligado em rede, permite agilizar o contacto com clientes, pois o acesso à informação é rápido, organizado e atualizado. Aprofundei a importância de gerir corretamente dados de clientes, fornecedores, visitantes, contactos confidenciais e contactos internos. </w:t>
            </w:r>
          </w:p>
          <w:p w14:paraId="44AB2EBD" w14:textId="139D2B2B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Percebi também que a organização de ficheiros de contactos não é apenas uma tarefa administrativa: é uma base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dados 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fundamental para garantir eficiência, segurança e qualidade na comunicação com diferentes entidades.</w:t>
            </w:r>
          </w:p>
          <w:p w14:paraId="762CF022" w14:textId="5970F8E0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Durante a formação explorei diferentes plataformas de CRM. No Monday, inseri os meus colegas no grupo criado pelo formador e criei leads — uma delas não concluída, porque o “colaborador Gabriel” não cumpriu a tarefa de fazer um pão de ló! No Pipedrive, pude experimentar outro tipo de CRM, com funcionalidades 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semelhantes,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mas estrutura diferente, permitindo criar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base de dados de 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contactos, leads e formulários para angariar novos clientes. Fiquei também com a frase dita em aula muito presente: </w:t>
            </w:r>
            <w:r w:rsidRPr="002D30DA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“Hoje em dia a informação vale mais do que o petróleo.”</w:t>
            </w:r>
          </w:p>
          <w:p w14:paraId="350542A3" w14:textId="77777777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As atividades práticas ajudaram-me muito a consolidar os conteúdos. Uma das tarefas mais desafiantes foi compreender a fórmula de validação do número de contribuinte. Apesar da dificuldade inicial, não desisti e consegui chegar ao resultado correto — adoro desafios, por isso este foi particularmente motivador.</w:t>
            </w:r>
          </w:p>
          <w:p w14:paraId="25DA2B7A" w14:textId="325DB59F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Vi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sualizei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um vídeo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em aula 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do blog "Abri a minha empresa", que explicava o CRM e a metodologia RFV (Recência, Frequência e Valor), os três pontos-chave para classificar clientes. Por curiosidade, pesquisei sobre o conceito de </w:t>
            </w:r>
            <w:r w:rsidRPr="002D30DA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funil de vendas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percebendo melhor a jornada do cliente desde o primeiro contacto até à conclusão da venda.</w:t>
            </w:r>
          </w:p>
          <w:p w14:paraId="3DC2AD01" w14:textId="5DB7976D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formador disponibilizou também o acesso ao TOC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online, e, como sou bastante curiosa, pedi acesso e comecei a explorar o software por iniciativa própria, sempre recorrendo ao formador para esclarecer dúvidas e aprender mais um pouco.</w:t>
            </w:r>
          </w:p>
          <w:p w14:paraId="7073D65A" w14:textId="146BC42E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Realizei ainda uma ficha da matéria e, no final, um teste. Devido a uma atualização do Teams, não consegui abrir o teste digital, pelo que o fiz em papel e enviei ao formador. Obtive 30/30 — o que me f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</w:t>
            </w: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z brincar com a ideia de que talvez pudesse ser assistente do formador!</w:t>
            </w:r>
          </w:p>
          <w:p w14:paraId="2D8085B5" w14:textId="67372BE6" w:rsid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Sinto que ganhei maior consciência da importância da precisão na introdução de dados e da necessidade de manter a informação sempre atualizada, para evitar erros que podem comprometer o contacto com clientes e fornecedores.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Sempre tendo em conta o cumprimento do RGPD.</w:t>
            </w:r>
          </w:p>
          <w:p w14:paraId="26F3367B" w14:textId="0551C85F" w:rsidR="002D30DA" w:rsidRPr="002D30DA" w:rsidRDefault="002D30DA" w:rsidP="002D30DA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Relacionei estes conhecimentos com a minha experiência profissional anterior, onde muitas vezes tive de lidar com listas de contactos pouco organizadas, o que dificultava o trabalho. Agora percebo claramente o valor de um sistema bem estruturado e sinto-me mais preparada para aplicar estes procedimentos com rigor no futuro.</w:t>
            </w:r>
          </w:p>
          <w:p w14:paraId="0C12E620" w14:textId="500D5C51" w:rsidR="002C42C2" w:rsidRPr="002D30DA" w:rsidRDefault="002D30DA" w:rsidP="002C42C2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D30D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geral, considero que esta formação foi extremamente útil e contribuiu para o desenvolvimento de competências técnicas e organizacionais fundamentais para o meu percurso profissional. Agradeço ao formador Gabriel pela disponibilidade, paciência, forma de ensinar e motivação constante. Não me importava nada de ter também contabilidade com ele, pois sei que aprenderia ainda mais.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2C7631" w:rsidRPr="002C7631">
              <w:rPr>
                <w:rFonts w:asciiTheme="minorHAnsi" w:hAnsiTheme="minorHAnsi" w:cstheme="minorHAnsi"/>
                <w:vanish/>
                <w:color w:val="000000" w:themeColor="text1"/>
                <w:sz w:val="24"/>
                <w:szCs w:val="24"/>
              </w:rPr>
              <w:t>Parte inferior do formulário</w:t>
            </w: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771BC8">
        <w:trPr>
          <w:trHeight w:val="416"/>
        </w:trPr>
        <w:tc>
          <w:tcPr>
            <w:tcW w:w="9889" w:type="dxa"/>
          </w:tcPr>
          <w:p w14:paraId="1EA912D3" w14:textId="7017E5B6" w:rsidR="003B508A" w:rsidRPr="00F569BA" w:rsidRDefault="003B508A" w:rsidP="00904349">
            <w:pPr>
              <w:numPr>
                <w:ilvl w:val="0"/>
                <w:numId w:val="1"/>
              </w:num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F569BA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2C42C2" w:rsidRPr="002C42C2">
              <w:t xml:space="preserve"> </w:t>
            </w:r>
            <w:r w:rsidR="00771BC8">
              <w:t>CRM, ficheiro de contactos, ERP, Gestão de clientes.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9860E1">
      <w:headerReference w:type="default" r:id="rId10"/>
      <w:footerReference w:type="default" r:id="rId11"/>
      <w:pgSz w:w="11906" w:h="16838"/>
      <w:pgMar w:top="1134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1595" w14:textId="77777777" w:rsidR="004657D3" w:rsidRDefault="004657D3" w:rsidP="006915BF">
      <w:pPr>
        <w:spacing w:after="0" w:line="240" w:lineRule="auto"/>
      </w:pPr>
      <w:r>
        <w:separator/>
      </w:r>
    </w:p>
  </w:endnote>
  <w:endnote w:type="continuationSeparator" w:id="0">
    <w:p w14:paraId="2419543E" w14:textId="77777777" w:rsidR="004657D3" w:rsidRDefault="004657D3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es-Regular">
    <w:altName w:val="Cambria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mbria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6FEC" w14:textId="77777777" w:rsidR="004657D3" w:rsidRDefault="004657D3" w:rsidP="006915BF">
      <w:pPr>
        <w:spacing w:after="0" w:line="240" w:lineRule="auto"/>
      </w:pPr>
      <w:r>
        <w:separator/>
      </w:r>
    </w:p>
  </w:footnote>
  <w:footnote w:type="continuationSeparator" w:id="0">
    <w:p w14:paraId="0EC38B49" w14:textId="77777777" w:rsidR="004657D3" w:rsidRDefault="004657D3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3074670" cy="814705"/>
              <wp:effectExtent l="0" t="0" r="11430" b="444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74670" cy="814705"/>
                        <a:chOff x="3141" y="4092"/>
                        <a:chExt cx="4842" cy="1283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732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4005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476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842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42.1pt;height:64.15pt;z-index:251659264" coordorigin="3141,4092" coordsize="4842,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">
              <v:rect id="Rectangle 2" o:spid="_x0000_s1027" style="position:absolute;left:3978;top:4693;width:3732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4005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476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842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1E2"/>
    <w:multiLevelType w:val="multilevel"/>
    <w:tmpl w:val="AED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151F1"/>
    <w:multiLevelType w:val="multilevel"/>
    <w:tmpl w:val="B59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51DA"/>
    <w:multiLevelType w:val="multilevel"/>
    <w:tmpl w:val="9CEC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A153C"/>
    <w:multiLevelType w:val="multilevel"/>
    <w:tmpl w:val="9BA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2B4"/>
    <w:multiLevelType w:val="multilevel"/>
    <w:tmpl w:val="A16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D6FC8"/>
    <w:multiLevelType w:val="multilevel"/>
    <w:tmpl w:val="1E2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12F78"/>
    <w:multiLevelType w:val="hybridMultilevel"/>
    <w:tmpl w:val="7508503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C0083E"/>
    <w:multiLevelType w:val="multilevel"/>
    <w:tmpl w:val="C454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B53DE"/>
    <w:multiLevelType w:val="hybridMultilevel"/>
    <w:tmpl w:val="7CDA50D8"/>
    <w:lvl w:ilvl="0" w:tplc="0816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3" w15:restartNumberingAfterBreak="0">
    <w:nsid w:val="5812791F"/>
    <w:multiLevelType w:val="multilevel"/>
    <w:tmpl w:val="FC1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10"/>
  </w:num>
  <w:num w:numId="2" w16cid:durableId="13387109">
    <w:abstractNumId w:val="11"/>
  </w:num>
  <w:num w:numId="3" w16cid:durableId="1745225865">
    <w:abstractNumId w:val="15"/>
  </w:num>
  <w:num w:numId="4" w16cid:durableId="852575570">
    <w:abstractNumId w:val="18"/>
  </w:num>
  <w:num w:numId="5" w16cid:durableId="386031970">
    <w:abstractNumId w:val="2"/>
  </w:num>
  <w:num w:numId="6" w16cid:durableId="1693072724">
    <w:abstractNumId w:val="14"/>
  </w:num>
  <w:num w:numId="7" w16cid:durableId="415370835">
    <w:abstractNumId w:val="1"/>
  </w:num>
  <w:num w:numId="8" w16cid:durableId="450365322">
    <w:abstractNumId w:val="17"/>
  </w:num>
  <w:num w:numId="9" w16cid:durableId="912276805">
    <w:abstractNumId w:val="16"/>
  </w:num>
  <w:num w:numId="10" w16cid:durableId="268971628">
    <w:abstractNumId w:val="0"/>
  </w:num>
  <w:num w:numId="11" w16cid:durableId="1026129696">
    <w:abstractNumId w:val="7"/>
  </w:num>
  <w:num w:numId="12" w16cid:durableId="1518276993">
    <w:abstractNumId w:val="5"/>
  </w:num>
  <w:num w:numId="13" w16cid:durableId="59598585">
    <w:abstractNumId w:val="9"/>
  </w:num>
  <w:num w:numId="14" w16cid:durableId="1168668421">
    <w:abstractNumId w:val="3"/>
  </w:num>
  <w:num w:numId="15" w16cid:durableId="1292205557">
    <w:abstractNumId w:val="4"/>
  </w:num>
  <w:num w:numId="16" w16cid:durableId="122817205">
    <w:abstractNumId w:val="13"/>
  </w:num>
  <w:num w:numId="17" w16cid:durableId="246352301">
    <w:abstractNumId w:val="6"/>
  </w:num>
  <w:num w:numId="18" w16cid:durableId="611740667">
    <w:abstractNumId w:val="8"/>
  </w:num>
  <w:num w:numId="19" w16cid:durableId="448747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11310"/>
    <w:rsid w:val="00021F1D"/>
    <w:rsid w:val="00056ABE"/>
    <w:rsid w:val="00056E32"/>
    <w:rsid w:val="000743BD"/>
    <w:rsid w:val="00076A45"/>
    <w:rsid w:val="000A0854"/>
    <w:rsid w:val="000A120C"/>
    <w:rsid w:val="000A39CF"/>
    <w:rsid w:val="000B0CEB"/>
    <w:rsid w:val="000E2161"/>
    <w:rsid w:val="000E3309"/>
    <w:rsid w:val="000E4A1C"/>
    <w:rsid w:val="000F2D09"/>
    <w:rsid w:val="000F7F7D"/>
    <w:rsid w:val="00145717"/>
    <w:rsid w:val="001859F4"/>
    <w:rsid w:val="001B15B6"/>
    <w:rsid w:val="001D36CD"/>
    <w:rsid w:val="001F529D"/>
    <w:rsid w:val="00204B3F"/>
    <w:rsid w:val="00214328"/>
    <w:rsid w:val="0021733B"/>
    <w:rsid w:val="00224788"/>
    <w:rsid w:val="00235188"/>
    <w:rsid w:val="00236B32"/>
    <w:rsid w:val="002403D6"/>
    <w:rsid w:val="0027528D"/>
    <w:rsid w:val="0027645A"/>
    <w:rsid w:val="002878A6"/>
    <w:rsid w:val="00292E8A"/>
    <w:rsid w:val="002A089C"/>
    <w:rsid w:val="002A1E3B"/>
    <w:rsid w:val="002A2669"/>
    <w:rsid w:val="002A5112"/>
    <w:rsid w:val="002A5221"/>
    <w:rsid w:val="002C42C2"/>
    <w:rsid w:val="002C7631"/>
    <w:rsid w:val="002D30DA"/>
    <w:rsid w:val="002F655B"/>
    <w:rsid w:val="00305429"/>
    <w:rsid w:val="00320383"/>
    <w:rsid w:val="003239F4"/>
    <w:rsid w:val="0034030F"/>
    <w:rsid w:val="00345880"/>
    <w:rsid w:val="00370C54"/>
    <w:rsid w:val="00372D5D"/>
    <w:rsid w:val="00384D37"/>
    <w:rsid w:val="003A28BB"/>
    <w:rsid w:val="003B508A"/>
    <w:rsid w:val="003C2DC5"/>
    <w:rsid w:val="003C6D51"/>
    <w:rsid w:val="003D5884"/>
    <w:rsid w:val="003D5A6A"/>
    <w:rsid w:val="003E5406"/>
    <w:rsid w:val="003E646D"/>
    <w:rsid w:val="00400CE9"/>
    <w:rsid w:val="00420708"/>
    <w:rsid w:val="00441D54"/>
    <w:rsid w:val="004657D3"/>
    <w:rsid w:val="004673CB"/>
    <w:rsid w:val="00486EC7"/>
    <w:rsid w:val="004E1DB8"/>
    <w:rsid w:val="00543F69"/>
    <w:rsid w:val="0054674B"/>
    <w:rsid w:val="005841C6"/>
    <w:rsid w:val="005A51D6"/>
    <w:rsid w:val="005A63C6"/>
    <w:rsid w:val="005C5790"/>
    <w:rsid w:val="005D1D29"/>
    <w:rsid w:val="006251C3"/>
    <w:rsid w:val="00654DC4"/>
    <w:rsid w:val="00654FBD"/>
    <w:rsid w:val="006901AC"/>
    <w:rsid w:val="006915BF"/>
    <w:rsid w:val="006A0522"/>
    <w:rsid w:val="006A2B9D"/>
    <w:rsid w:val="006B021C"/>
    <w:rsid w:val="006C15B4"/>
    <w:rsid w:val="006F5FF2"/>
    <w:rsid w:val="006F70C0"/>
    <w:rsid w:val="006F7BA8"/>
    <w:rsid w:val="006F7BB1"/>
    <w:rsid w:val="007102D5"/>
    <w:rsid w:val="007227C7"/>
    <w:rsid w:val="00733D78"/>
    <w:rsid w:val="00742071"/>
    <w:rsid w:val="00751352"/>
    <w:rsid w:val="00771BC8"/>
    <w:rsid w:val="007B4430"/>
    <w:rsid w:val="007D1C30"/>
    <w:rsid w:val="0081102B"/>
    <w:rsid w:val="00817F4D"/>
    <w:rsid w:val="008344D1"/>
    <w:rsid w:val="008405D8"/>
    <w:rsid w:val="008503AE"/>
    <w:rsid w:val="0086629E"/>
    <w:rsid w:val="008735D3"/>
    <w:rsid w:val="00883DBF"/>
    <w:rsid w:val="00896A28"/>
    <w:rsid w:val="008C6E13"/>
    <w:rsid w:val="008E2503"/>
    <w:rsid w:val="008E26AF"/>
    <w:rsid w:val="008E4275"/>
    <w:rsid w:val="008E6156"/>
    <w:rsid w:val="008F5543"/>
    <w:rsid w:val="008F5FF7"/>
    <w:rsid w:val="00904349"/>
    <w:rsid w:val="00922E1E"/>
    <w:rsid w:val="0094706F"/>
    <w:rsid w:val="0095558C"/>
    <w:rsid w:val="00965BAD"/>
    <w:rsid w:val="00967F7B"/>
    <w:rsid w:val="00981F75"/>
    <w:rsid w:val="009860E1"/>
    <w:rsid w:val="00987BC0"/>
    <w:rsid w:val="009A0F7A"/>
    <w:rsid w:val="009A3E8F"/>
    <w:rsid w:val="009B7FD6"/>
    <w:rsid w:val="009C235B"/>
    <w:rsid w:val="009C7E50"/>
    <w:rsid w:val="009D1943"/>
    <w:rsid w:val="009D536D"/>
    <w:rsid w:val="009E4B7C"/>
    <w:rsid w:val="009E7632"/>
    <w:rsid w:val="00A15967"/>
    <w:rsid w:val="00A762D7"/>
    <w:rsid w:val="00AC0F4A"/>
    <w:rsid w:val="00AC3489"/>
    <w:rsid w:val="00AF02CF"/>
    <w:rsid w:val="00B0162E"/>
    <w:rsid w:val="00B06FE2"/>
    <w:rsid w:val="00B10A54"/>
    <w:rsid w:val="00B13CA0"/>
    <w:rsid w:val="00B46FFE"/>
    <w:rsid w:val="00B4704E"/>
    <w:rsid w:val="00B47BF9"/>
    <w:rsid w:val="00B5237D"/>
    <w:rsid w:val="00B61F5E"/>
    <w:rsid w:val="00B70513"/>
    <w:rsid w:val="00B747A2"/>
    <w:rsid w:val="00B8404B"/>
    <w:rsid w:val="00B91375"/>
    <w:rsid w:val="00BA215C"/>
    <w:rsid w:val="00BD106A"/>
    <w:rsid w:val="00BD2D7C"/>
    <w:rsid w:val="00BD35AD"/>
    <w:rsid w:val="00BE2528"/>
    <w:rsid w:val="00BF2CF4"/>
    <w:rsid w:val="00BF708B"/>
    <w:rsid w:val="00C102E0"/>
    <w:rsid w:val="00C11B5A"/>
    <w:rsid w:val="00C53728"/>
    <w:rsid w:val="00C55268"/>
    <w:rsid w:val="00C80FA9"/>
    <w:rsid w:val="00C82134"/>
    <w:rsid w:val="00C82AC8"/>
    <w:rsid w:val="00C93A79"/>
    <w:rsid w:val="00CF3583"/>
    <w:rsid w:val="00D144B8"/>
    <w:rsid w:val="00D34DB6"/>
    <w:rsid w:val="00D40FF9"/>
    <w:rsid w:val="00D51425"/>
    <w:rsid w:val="00DA63DA"/>
    <w:rsid w:val="00DC462B"/>
    <w:rsid w:val="00DD4F90"/>
    <w:rsid w:val="00E009FC"/>
    <w:rsid w:val="00E2042D"/>
    <w:rsid w:val="00E2784C"/>
    <w:rsid w:val="00E33029"/>
    <w:rsid w:val="00E40496"/>
    <w:rsid w:val="00E4199E"/>
    <w:rsid w:val="00E50E61"/>
    <w:rsid w:val="00E561BA"/>
    <w:rsid w:val="00E75C2B"/>
    <w:rsid w:val="00E92DCC"/>
    <w:rsid w:val="00E96BFF"/>
    <w:rsid w:val="00EB3C39"/>
    <w:rsid w:val="00EF0EBA"/>
    <w:rsid w:val="00EF1C51"/>
    <w:rsid w:val="00F12E3B"/>
    <w:rsid w:val="00F13AF0"/>
    <w:rsid w:val="00F3064A"/>
    <w:rsid w:val="00F44EDF"/>
    <w:rsid w:val="00F47968"/>
    <w:rsid w:val="00F528E0"/>
    <w:rsid w:val="00F569BA"/>
    <w:rsid w:val="00FC129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9D1943"/>
    <w:rPr>
      <w:i/>
      <w:iCs/>
    </w:rPr>
  </w:style>
  <w:style w:type="paragraph" w:styleId="PargrafodaLista">
    <w:name w:val="List Paragraph"/>
    <w:basedOn w:val="Normal"/>
    <w:uiPriority w:val="34"/>
    <w:qFormat/>
    <w:rsid w:val="00771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61</TotalTime>
  <Pages>3</Pages>
  <Words>652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6</cp:revision>
  <cp:lastPrinted>2019-04-30T11:41:00Z</cp:lastPrinted>
  <dcterms:created xsi:type="dcterms:W3CDTF">2025-11-21T10:27:00Z</dcterms:created>
  <dcterms:modified xsi:type="dcterms:W3CDTF">2025-11-22T18:15:00Z</dcterms:modified>
</cp:coreProperties>
</file>