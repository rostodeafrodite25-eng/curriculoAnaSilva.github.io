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4768" w14:textId="77777777" w:rsidR="007227C7" w:rsidRPr="006915BF" w:rsidRDefault="007227C7" w:rsidP="007227C7">
      <w:pPr>
        <w:jc w:val="center"/>
        <w:rPr>
          <w:b/>
          <w:sz w:val="24"/>
          <w:szCs w:val="24"/>
          <w:u w:val="single"/>
        </w:rPr>
      </w:pPr>
      <w:r w:rsidRPr="006915BF">
        <w:rPr>
          <w:b/>
          <w:sz w:val="24"/>
          <w:szCs w:val="24"/>
          <w:u w:val="single"/>
        </w:rPr>
        <w:t>BALANÇO FINAL DO MÓDULO</w:t>
      </w:r>
    </w:p>
    <w:tbl>
      <w:tblPr>
        <w:tblW w:w="9903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53"/>
        <w:gridCol w:w="8450"/>
      </w:tblGrid>
      <w:tr w:rsidR="00F569BA" w:rsidRPr="00F569BA" w14:paraId="6B20EFB0" w14:textId="77777777" w:rsidTr="003A28BB">
        <w:trPr>
          <w:trHeight w:val="327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508A47A8" w14:textId="77777777" w:rsidR="00B10A54" w:rsidRPr="00F569BA" w:rsidRDefault="00B10A54" w:rsidP="00922E1E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Formando</w:t>
            </w:r>
            <w:r w:rsidR="00922E1E"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a:</w:t>
            </w:r>
          </w:p>
        </w:tc>
        <w:tc>
          <w:tcPr>
            <w:tcW w:w="8450" w:type="dxa"/>
            <w:noWrap/>
            <w:vAlign w:val="bottom"/>
          </w:tcPr>
          <w:p w14:paraId="63EBE0EE" w14:textId="7FE84798" w:rsidR="00B10A54" w:rsidRPr="00F569BA" w:rsidRDefault="00486EC7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Ana Maria Cardoso Silva</w:t>
            </w:r>
          </w:p>
        </w:tc>
      </w:tr>
      <w:tr w:rsidR="00F569BA" w:rsidRPr="00F569BA" w14:paraId="5CFA37AA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69981BFC" w14:textId="77777777" w:rsidR="00B10A54" w:rsidRPr="00F569BA" w:rsidRDefault="00B10A54" w:rsidP="00FD78BD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Ação:</w:t>
            </w:r>
          </w:p>
        </w:tc>
        <w:tc>
          <w:tcPr>
            <w:tcW w:w="8450" w:type="dxa"/>
            <w:noWrap/>
            <w:vAlign w:val="bottom"/>
          </w:tcPr>
          <w:p w14:paraId="0B7685DD" w14:textId="71357737" w:rsidR="00B10A54" w:rsidRPr="00F569BA" w:rsidRDefault="00486EC7" w:rsidP="00420708">
            <w:pPr>
              <w:autoSpaceDE w:val="0"/>
              <w:autoSpaceDN w:val="0"/>
              <w:adjustRightInd w:val="0"/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25_TADM03-NS</w:t>
            </w:r>
          </w:p>
        </w:tc>
      </w:tr>
      <w:tr w:rsidR="00F569BA" w:rsidRPr="00F569BA" w14:paraId="751CA9FA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0636606F" w14:textId="77777777" w:rsidR="00B10A54" w:rsidRPr="00F569BA" w:rsidRDefault="00B10A54" w:rsidP="00FD78BD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Módulo:</w:t>
            </w:r>
          </w:p>
        </w:tc>
        <w:tc>
          <w:tcPr>
            <w:tcW w:w="8450" w:type="dxa"/>
            <w:noWrap/>
            <w:vAlign w:val="bottom"/>
          </w:tcPr>
          <w:p w14:paraId="6F1E3679" w14:textId="7DFC6C4A" w:rsidR="00B10A54" w:rsidRPr="00F569BA" w:rsidRDefault="00486EC7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UFCD 0</w:t>
            </w:r>
            <w:r w:rsidR="002F655B" w:rsidRPr="00F569BA">
              <w:rPr>
                <w:rFonts w:cs="Calibri"/>
                <w:color w:val="000000" w:themeColor="text1"/>
                <w:sz w:val="24"/>
                <w:szCs w:val="24"/>
              </w:rPr>
              <w:t>65</w:t>
            </w:r>
            <w:r w:rsidR="000F2D09">
              <w:rPr>
                <w:rFonts w:cs="Calibri"/>
                <w:color w:val="000000" w:themeColor="text1"/>
                <w:sz w:val="24"/>
                <w:szCs w:val="24"/>
              </w:rPr>
              <w:t>6</w:t>
            </w: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 xml:space="preserve"> - </w:t>
            </w:r>
            <w:r w:rsidR="000F2D09" w:rsidRPr="000F2D09">
              <w:rPr>
                <w:rFonts w:cs="Calibri"/>
                <w:color w:val="000000" w:themeColor="text1"/>
                <w:sz w:val="24"/>
                <w:szCs w:val="24"/>
              </w:rPr>
              <w:t xml:space="preserve"> Técnicas </w:t>
            </w:r>
            <w:r w:rsidR="00B91375">
              <w:rPr>
                <w:rFonts w:cs="Calibri"/>
                <w:color w:val="000000" w:themeColor="text1"/>
                <w:sz w:val="24"/>
                <w:szCs w:val="24"/>
              </w:rPr>
              <w:t>D</w:t>
            </w:r>
            <w:r w:rsidR="000F2D09" w:rsidRPr="000F2D09">
              <w:rPr>
                <w:rFonts w:cs="Calibri"/>
                <w:color w:val="000000" w:themeColor="text1"/>
                <w:sz w:val="24"/>
                <w:szCs w:val="24"/>
              </w:rPr>
              <w:t xml:space="preserve">ocumentais em </w:t>
            </w:r>
            <w:r w:rsidR="00B91375">
              <w:rPr>
                <w:rFonts w:cs="Calibri"/>
                <w:color w:val="000000" w:themeColor="text1"/>
                <w:sz w:val="24"/>
                <w:szCs w:val="24"/>
              </w:rPr>
              <w:t>L</w:t>
            </w:r>
            <w:r w:rsidR="000F2D09" w:rsidRPr="000F2D09">
              <w:rPr>
                <w:rFonts w:cs="Calibri"/>
                <w:color w:val="000000" w:themeColor="text1"/>
                <w:sz w:val="24"/>
                <w:szCs w:val="24"/>
              </w:rPr>
              <w:t xml:space="preserve">íngua </w:t>
            </w:r>
            <w:r w:rsidR="00B91375">
              <w:rPr>
                <w:rFonts w:cs="Calibri"/>
                <w:color w:val="000000" w:themeColor="text1"/>
                <w:sz w:val="24"/>
                <w:szCs w:val="24"/>
              </w:rPr>
              <w:t>P</w:t>
            </w:r>
            <w:r w:rsidR="000F2D09" w:rsidRPr="000F2D09">
              <w:rPr>
                <w:rFonts w:cs="Calibri"/>
                <w:color w:val="000000" w:themeColor="text1"/>
                <w:sz w:val="24"/>
                <w:szCs w:val="24"/>
              </w:rPr>
              <w:t>ortuguesa</w:t>
            </w:r>
          </w:p>
        </w:tc>
      </w:tr>
      <w:tr w:rsidR="00F569BA" w:rsidRPr="00F569BA" w14:paraId="01B49226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67B1DCEB" w14:textId="77777777" w:rsidR="00B10A54" w:rsidRPr="00F569BA" w:rsidRDefault="00B10A54" w:rsidP="00922E1E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Formador</w:t>
            </w:r>
            <w:r w:rsidR="00922E1E"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a:</w:t>
            </w:r>
          </w:p>
        </w:tc>
        <w:tc>
          <w:tcPr>
            <w:tcW w:w="8450" w:type="dxa"/>
            <w:noWrap/>
            <w:vAlign w:val="bottom"/>
          </w:tcPr>
          <w:p w14:paraId="2D752260" w14:textId="606A2C08" w:rsidR="00B10A54" w:rsidRPr="00F569BA" w:rsidRDefault="000F2D09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>
              <w:rPr>
                <w:rFonts w:cs="Calibri"/>
                <w:color w:val="000000" w:themeColor="text1"/>
                <w:sz w:val="24"/>
                <w:szCs w:val="24"/>
              </w:rPr>
              <w:t>V</w:t>
            </w:r>
            <w:r w:rsidR="003E02D5">
              <w:rPr>
                <w:rFonts w:cs="Calibri"/>
                <w:color w:val="000000" w:themeColor="text1"/>
                <w:sz w:val="24"/>
                <w:szCs w:val="24"/>
              </w:rPr>
              <w:t>anda</w:t>
            </w:r>
            <w:r>
              <w:rPr>
                <w:rFonts w:cs="Calibri"/>
                <w:color w:val="000000" w:themeColor="text1"/>
                <w:sz w:val="24"/>
                <w:szCs w:val="24"/>
              </w:rPr>
              <w:t xml:space="preserve"> </w:t>
            </w:r>
            <w:r w:rsidR="002A5221">
              <w:rPr>
                <w:rFonts w:cs="Calibri"/>
                <w:color w:val="000000" w:themeColor="text1"/>
                <w:sz w:val="24"/>
                <w:szCs w:val="24"/>
              </w:rPr>
              <w:t>Frederico</w:t>
            </w:r>
          </w:p>
        </w:tc>
      </w:tr>
      <w:tr w:rsidR="00F569BA" w:rsidRPr="00F569BA" w14:paraId="78191FCC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0757640C" w14:textId="77777777" w:rsidR="00B10A54" w:rsidRPr="00F569BA" w:rsidRDefault="00B10A54" w:rsidP="00FD78BD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Data:</w:t>
            </w:r>
          </w:p>
        </w:tc>
        <w:tc>
          <w:tcPr>
            <w:tcW w:w="8450" w:type="dxa"/>
            <w:noWrap/>
            <w:vAlign w:val="bottom"/>
          </w:tcPr>
          <w:p w14:paraId="3EA5C23B" w14:textId="701C9547" w:rsidR="00B10A54" w:rsidRPr="00F569BA" w:rsidRDefault="000F2D09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>
              <w:rPr>
                <w:rFonts w:cs="Calibri"/>
                <w:color w:val="000000" w:themeColor="text1"/>
                <w:sz w:val="24"/>
                <w:szCs w:val="24"/>
              </w:rPr>
              <w:t>28</w:t>
            </w:r>
            <w:r w:rsidR="00486EC7" w:rsidRPr="00F569BA">
              <w:rPr>
                <w:rFonts w:cs="Calibri"/>
                <w:color w:val="000000" w:themeColor="text1"/>
                <w:sz w:val="24"/>
                <w:szCs w:val="24"/>
              </w:rPr>
              <w:t>/</w:t>
            </w:r>
            <w:r>
              <w:rPr>
                <w:rFonts w:cs="Calibri"/>
                <w:color w:val="000000" w:themeColor="text1"/>
                <w:sz w:val="24"/>
                <w:szCs w:val="24"/>
              </w:rPr>
              <w:t>10</w:t>
            </w:r>
            <w:r w:rsidR="00486EC7" w:rsidRPr="00F569BA">
              <w:rPr>
                <w:rFonts w:cs="Calibri"/>
                <w:color w:val="000000" w:themeColor="text1"/>
                <w:sz w:val="24"/>
                <w:szCs w:val="24"/>
              </w:rPr>
              <w:t>/25</w:t>
            </w:r>
          </w:p>
        </w:tc>
      </w:tr>
    </w:tbl>
    <w:p w14:paraId="76E5C5E0" w14:textId="77777777" w:rsidR="00B10A54" w:rsidRPr="00F569BA" w:rsidRDefault="00B10A54" w:rsidP="007227C7">
      <w:pPr>
        <w:jc w:val="center"/>
        <w:rPr>
          <w:b/>
          <w:color w:val="000000" w:themeColor="text1"/>
          <w:sz w:val="24"/>
          <w:szCs w:val="24"/>
        </w:rPr>
      </w:pPr>
    </w:p>
    <w:tbl>
      <w:tblPr>
        <w:tblW w:w="992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F569BA" w:rsidRPr="00F569BA" w14:paraId="5C7C39DE" w14:textId="77777777" w:rsidTr="16C4F8B4">
        <w:tc>
          <w:tcPr>
            <w:tcW w:w="9923" w:type="dxa"/>
          </w:tcPr>
          <w:p w14:paraId="67E50A73" w14:textId="77777777" w:rsidR="00C82AC8" w:rsidRPr="00F569BA" w:rsidRDefault="00C82AC8" w:rsidP="00C82AC8">
            <w:pPr>
              <w:numPr>
                <w:ilvl w:val="0"/>
                <w:numId w:val="1"/>
              </w:numPr>
              <w:rPr>
                <w:rFonts w:cs="Calibri"/>
                <w:b/>
                <w:color w:val="000000" w:themeColor="text1"/>
                <w:sz w:val="24"/>
                <w:szCs w:val="24"/>
              </w:rPr>
            </w:pPr>
            <w:r w:rsidRPr="00F569BA">
              <w:rPr>
                <w:b/>
                <w:color w:val="000000" w:themeColor="text1"/>
                <w:sz w:val="24"/>
                <w:szCs w:val="24"/>
              </w:rPr>
              <w:t xml:space="preserve">Temáticas e </w:t>
            </w:r>
            <w:r w:rsidRPr="00F569BA">
              <w:rPr>
                <w:rFonts w:cs="Calibri"/>
                <w:b/>
                <w:color w:val="000000" w:themeColor="text1"/>
                <w:sz w:val="24"/>
                <w:szCs w:val="24"/>
              </w:rPr>
              <w:t>Conteúdos Abordados:</w:t>
            </w:r>
          </w:p>
          <w:p w14:paraId="75FA1697" w14:textId="77777777" w:rsidR="000F2D09" w:rsidRPr="000F2D09" w:rsidRDefault="000F2D09" w:rsidP="000F2D09">
            <w:pPr>
              <w:numPr>
                <w:ilvl w:val="0"/>
                <w:numId w:val="7"/>
              </w:numPr>
              <w:shd w:val="clear" w:color="auto" w:fill="FFFFFF"/>
              <w:spacing w:after="225" w:line="360" w:lineRule="auto"/>
              <w:jc w:val="both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0F2D09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Comunicação escrita e norma linguística</w:t>
            </w:r>
          </w:p>
          <w:p w14:paraId="1641952C" w14:textId="77777777" w:rsidR="000F2D09" w:rsidRPr="000F2D09" w:rsidRDefault="000F2D09" w:rsidP="000F2D09">
            <w:pPr>
              <w:numPr>
                <w:ilvl w:val="0"/>
                <w:numId w:val="7"/>
              </w:numPr>
              <w:shd w:val="clear" w:color="auto" w:fill="FFFFFF"/>
              <w:spacing w:after="225" w:line="360" w:lineRule="auto"/>
              <w:jc w:val="both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0F2D09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Importância da comunicação escrita na organização</w:t>
            </w:r>
          </w:p>
          <w:p w14:paraId="6D046544" w14:textId="34896F0E" w:rsidR="000F2D09" w:rsidRPr="000F2D09" w:rsidRDefault="000F2D09" w:rsidP="000F2D09">
            <w:pPr>
              <w:numPr>
                <w:ilvl w:val="0"/>
                <w:numId w:val="7"/>
              </w:numPr>
              <w:shd w:val="clear" w:color="auto" w:fill="FFFFFF"/>
              <w:spacing w:after="225" w:line="360" w:lineRule="auto"/>
              <w:jc w:val="both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0F2D09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Deteção e correção de erros na comunicação escrita</w:t>
            </w:r>
          </w:p>
          <w:p w14:paraId="5CADC8F4" w14:textId="77777777" w:rsidR="000F2D09" w:rsidRPr="000F2D09" w:rsidRDefault="000F2D09" w:rsidP="000F2D09">
            <w:pPr>
              <w:numPr>
                <w:ilvl w:val="0"/>
                <w:numId w:val="7"/>
              </w:numPr>
              <w:shd w:val="clear" w:color="auto" w:fill="FFFFFF"/>
              <w:spacing w:after="225" w:line="360" w:lineRule="auto"/>
              <w:jc w:val="both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0F2D09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Dicionários e Prontuário</w:t>
            </w:r>
          </w:p>
          <w:p w14:paraId="12031E2C" w14:textId="77777777" w:rsidR="000F2D09" w:rsidRPr="000F2D09" w:rsidRDefault="000F2D09" w:rsidP="000F2D09">
            <w:pPr>
              <w:numPr>
                <w:ilvl w:val="0"/>
                <w:numId w:val="7"/>
              </w:numPr>
              <w:shd w:val="clear" w:color="auto" w:fill="FFFFFF"/>
              <w:spacing w:after="225" w:line="360" w:lineRule="auto"/>
              <w:jc w:val="both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0F2D09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Técnicas de elaboração de documentação</w:t>
            </w:r>
          </w:p>
          <w:p w14:paraId="1CA9362F" w14:textId="77777777" w:rsidR="000F2D09" w:rsidRPr="000F2D09" w:rsidRDefault="000F2D09" w:rsidP="000F2D09">
            <w:pPr>
              <w:numPr>
                <w:ilvl w:val="0"/>
                <w:numId w:val="7"/>
              </w:numPr>
              <w:shd w:val="clear" w:color="auto" w:fill="FFFFFF"/>
              <w:spacing w:after="225" w:line="360" w:lineRule="auto"/>
              <w:jc w:val="both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0F2D09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Partes constituintes de cada documento</w:t>
            </w:r>
          </w:p>
          <w:p w14:paraId="22906565" w14:textId="77777777" w:rsidR="000F2D09" w:rsidRPr="000F2D09" w:rsidRDefault="000F2D09" w:rsidP="000F2D09">
            <w:pPr>
              <w:numPr>
                <w:ilvl w:val="0"/>
                <w:numId w:val="7"/>
              </w:numPr>
              <w:shd w:val="clear" w:color="auto" w:fill="FFFFFF"/>
              <w:spacing w:after="225" w:line="360" w:lineRule="auto"/>
              <w:jc w:val="both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0F2D09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Assuntos usualmente tratados</w:t>
            </w:r>
          </w:p>
          <w:p w14:paraId="5C7A5784" w14:textId="4E287AD9" w:rsidR="00E96BFF" w:rsidRPr="00F569BA" w:rsidRDefault="00E96BFF" w:rsidP="16C4F8B4">
            <w:pPr>
              <w:spacing w:after="0"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31FD0587" w14:textId="77777777" w:rsidR="003B508A" w:rsidRPr="006915BF" w:rsidRDefault="003B508A">
      <w:pPr>
        <w:rPr>
          <w:sz w:val="24"/>
          <w:szCs w:val="24"/>
        </w:rPr>
      </w:pPr>
    </w:p>
    <w:tbl>
      <w:tblPr>
        <w:tblW w:w="992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F569BA" w:rsidRPr="00F569BA" w14:paraId="4C131B09" w14:textId="77777777" w:rsidTr="16C4F8B4">
        <w:tc>
          <w:tcPr>
            <w:tcW w:w="9923" w:type="dxa"/>
          </w:tcPr>
          <w:p w14:paraId="52C9CBA8" w14:textId="77777777" w:rsidR="007227C7" w:rsidRPr="003E02D5" w:rsidRDefault="007227C7" w:rsidP="007102D5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color w:val="000000" w:themeColor="text1"/>
                <w:sz w:val="24"/>
                <w:szCs w:val="24"/>
              </w:rPr>
              <w:t>Reflexão sobre as aprendizagens desenvolvidas</w:t>
            </w:r>
            <w:r w:rsidR="003C6D51" w:rsidRPr="00F569BA">
              <w:rPr>
                <w:rFonts w:cs="Calibri"/>
                <w:color w:val="000000" w:themeColor="text1"/>
                <w:sz w:val="24"/>
                <w:szCs w:val="24"/>
              </w:rPr>
              <w:t xml:space="preserve"> </w:t>
            </w:r>
            <w:r w:rsidR="00E96BFF" w:rsidRPr="00F569BA">
              <w:rPr>
                <w:rFonts w:cs="Calibri"/>
                <w:color w:val="000000" w:themeColor="text1"/>
                <w:sz w:val="20"/>
                <w:szCs w:val="20"/>
              </w:rPr>
              <w:t>(</w:t>
            </w:r>
            <w:r w:rsidR="00420708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reflexão sobre os temas </w:t>
            </w:r>
            <w:r w:rsidR="00E96BFF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e/ou atividades propostas </w:t>
            </w:r>
            <w:r w:rsidR="00420708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de maior interesse; </w:t>
            </w:r>
            <w:r w:rsidR="003C6D51" w:rsidRPr="00F569BA">
              <w:rPr>
                <w:rFonts w:cs="Calibri"/>
                <w:color w:val="000000" w:themeColor="text1"/>
                <w:sz w:val="20"/>
                <w:szCs w:val="20"/>
              </w:rPr>
              <w:t>a aplicabilidade d</w:t>
            </w:r>
            <w:r w:rsidR="006F7BA8" w:rsidRPr="00F569BA">
              <w:rPr>
                <w:rFonts w:cs="Calibri"/>
                <w:color w:val="000000" w:themeColor="text1"/>
                <w:sz w:val="20"/>
                <w:szCs w:val="20"/>
              </w:rPr>
              <w:t>as</w:t>
            </w:r>
            <w:r w:rsidR="003C6D51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 aprendizagens</w:t>
            </w:r>
            <w:r w:rsidR="006F7BA8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 desenvolvidas aos longo da UFCD</w:t>
            </w:r>
            <w:r w:rsidR="003C6D51" w:rsidRPr="00F569BA">
              <w:rPr>
                <w:rFonts w:cs="Calibri"/>
                <w:color w:val="000000" w:themeColor="text1"/>
                <w:sz w:val="20"/>
                <w:szCs w:val="20"/>
              </w:rPr>
              <w:t>; a articulação com a sua história de vida…)</w:t>
            </w:r>
            <w:r w:rsidRPr="00F569BA">
              <w:rPr>
                <w:rFonts w:cs="Calibri"/>
                <w:color w:val="000000" w:themeColor="text1"/>
                <w:sz w:val="20"/>
                <w:szCs w:val="20"/>
              </w:rPr>
              <w:t>:</w:t>
            </w:r>
          </w:p>
          <w:p w14:paraId="0B3E9D7C" w14:textId="77777777" w:rsidR="007E1CA4" w:rsidRDefault="007E1CA4" w:rsidP="007E1CA4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</w:p>
          <w:p w14:paraId="3AEC27F2" w14:textId="6EDF6550" w:rsidR="007E1CA4" w:rsidRPr="007E1CA4" w:rsidRDefault="007E1CA4" w:rsidP="007E1CA4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7E1CA4">
              <w:rPr>
                <w:rFonts w:cs="Calibri"/>
                <w:color w:val="000000" w:themeColor="text1"/>
                <w:sz w:val="24"/>
                <w:szCs w:val="24"/>
              </w:rPr>
              <w:t xml:space="preserve">A UFCD 0656 – </w:t>
            </w:r>
            <w:r w:rsidRPr="007E1CA4">
              <w:rPr>
                <w:rFonts w:cs="Calibri"/>
                <w:i/>
                <w:iCs/>
                <w:color w:val="000000" w:themeColor="text1"/>
                <w:sz w:val="24"/>
                <w:szCs w:val="24"/>
              </w:rPr>
              <w:t>Técnicas Documentais em Língua Portuguesa</w:t>
            </w:r>
            <w:r w:rsidRPr="007E1CA4">
              <w:rPr>
                <w:rFonts w:cs="Calibri"/>
                <w:color w:val="000000" w:themeColor="text1"/>
                <w:sz w:val="24"/>
                <w:szCs w:val="24"/>
              </w:rPr>
              <w:t>, com a duração de 50 horas, foi lecionada pela formadora Vanda Frederico e teve como principal objetivo desenvolver competências essenciais no domínio da comunicação escrita, particularmente no contexto organizacional.</w:t>
            </w:r>
          </w:p>
          <w:p w14:paraId="10C55126" w14:textId="7A365569" w:rsidR="007E1CA4" w:rsidRPr="007E1CA4" w:rsidRDefault="007E1CA4" w:rsidP="007E1CA4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7E1CA4">
              <w:rPr>
                <w:rFonts w:cs="Calibri"/>
                <w:color w:val="000000" w:themeColor="text1"/>
                <w:sz w:val="24"/>
                <w:szCs w:val="24"/>
              </w:rPr>
              <w:t xml:space="preserve">Ao longo deste módulo, aprofundei o conhecimento sobre a importância da comunicação escrita, a normalização documental e as técnicas de elaboração de diversos tipos de documentos administrativos. Compreendi a relevância da correção linguística, da aplicação das regras do Acordo </w:t>
            </w:r>
            <w:r w:rsidRPr="007E1CA4">
              <w:rPr>
                <w:rFonts w:cs="Calibri"/>
                <w:color w:val="000000" w:themeColor="text1"/>
                <w:sz w:val="24"/>
                <w:szCs w:val="24"/>
              </w:rPr>
              <w:lastRenderedPageBreak/>
              <w:t>Ortográfico e do uso adequado de dicionários e prontuários</w:t>
            </w:r>
            <w:r>
              <w:rPr>
                <w:rFonts w:cs="Calibri"/>
                <w:color w:val="000000" w:themeColor="text1"/>
                <w:sz w:val="24"/>
                <w:szCs w:val="24"/>
              </w:rPr>
              <w:t>, por alto</w:t>
            </w:r>
            <w:r w:rsidRPr="007E1CA4">
              <w:rPr>
                <w:rFonts w:cs="Calibri"/>
                <w:color w:val="000000" w:themeColor="text1"/>
                <w:sz w:val="24"/>
                <w:szCs w:val="24"/>
              </w:rPr>
              <w:t>, fatores fundamentais para garantir clareza, rigor e profissionalismo na comunicação.</w:t>
            </w:r>
          </w:p>
          <w:p w14:paraId="7CC6D74C" w14:textId="77777777" w:rsidR="007E1CA4" w:rsidRPr="007E1CA4" w:rsidRDefault="007E1CA4" w:rsidP="007E1CA4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7E1CA4">
              <w:rPr>
                <w:rFonts w:cs="Calibri"/>
                <w:color w:val="000000" w:themeColor="text1"/>
                <w:sz w:val="24"/>
                <w:szCs w:val="24"/>
              </w:rPr>
              <w:t xml:space="preserve">Foram estudadas e praticadas diferentes estruturas documentais, como relatórios, memorandos, atas, cartas, circulares e ofícios. O tema da normalização e estruturação de documentos foi o que mais me despertou interesse, pois percebi como uma redação correta pode evitar equívocos, mal-entendidos e transmitir profissionalismo. Curiosamente, este tema articulou-se com o conteúdo da UFCD 6225 – </w:t>
            </w:r>
            <w:r w:rsidRPr="007E1CA4">
              <w:rPr>
                <w:rFonts w:cs="Calibri"/>
                <w:i/>
                <w:iCs/>
                <w:color w:val="000000" w:themeColor="text1"/>
                <w:sz w:val="24"/>
                <w:szCs w:val="24"/>
              </w:rPr>
              <w:t>Técnicas de Normalização Documental</w:t>
            </w:r>
            <w:r w:rsidRPr="007E1CA4">
              <w:rPr>
                <w:rFonts w:cs="Calibri"/>
                <w:color w:val="000000" w:themeColor="text1"/>
                <w:sz w:val="24"/>
                <w:szCs w:val="24"/>
              </w:rPr>
              <w:t>, o que me permitiu consolidar e aplicar melhor os conhecimentos adquiridos.</w:t>
            </w:r>
          </w:p>
          <w:p w14:paraId="733E7D29" w14:textId="69C471A1" w:rsidR="007E1CA4" w:rsidRPr="007E1CA4" w:rsidRDefault="007E1CA4" w:rsidP="007E1CA4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7E1CA4">
              <w:rPr>
                <w:rFonts w:cs="Calibri"/>
                <w:color w:val="000000" w:themeColor="text1"/>
                <w:sz w:val="24"/>
                <w:szCs w:val="24"/>
              </w:rPr>
              <w:t>Durante o módulo, realizei vários trabalhos práticos, entre os quais fichas de exercícios sobre pontuação e revisão gramatical,</w:t>
            </w:r>
            <w:r w:rsidR="00C62986">
              <w:rPr>
                <w:rFonts w:cs="Calibri"/>
                <w:color w:val="000000" w:themeColor="text1"/>
                <w:sz w:val="24"/>
                <w:szCs w:val="24"/>
              </w:rPr>
              <w:t xml:space="preserve"> um quiz sobre o acordo ortográfico, </w:t>
            </w:r>
            <w:r w:rsidRPr="007E1CA4">
              <w:rPr>
                <w:rFonts w:cs="Calibri"/>
                <w:color w:val="000000" w:themeColor="text1"/>
                <w:sz w:val="24"/>
                <w:szCs w:val="24"/>
              </w:rPr>
              <w:t xml:space="preserve"> reescrita de textos com erros intencionais e a elaboração de uma carta formal, respeitando as normas documentais. Um dos exercícios mais úteis consistiu precisamente na correção de textos, o que me ajudou a desenvolver um olhar mais crítico e a valorizar o rigor na comunicação escrita.</w:t>
            </w:r>
          </w:p>
          <w:p w14:paraId="3F548628" w14:textId="77777777" w:rsidR="007E1CA4" w:rsidRDefault="007E1CA4" w:rsidP="007E1CA4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7E1CA4">
              <w:rPr>
                <w:rFonts w:cs="Calibri"/>
                <w:color w:val="000000" w:themeColor="text1"/>
                <w:sz w:val="24"/>
                <w:szCs w:val="24"/>
              </w:rPr>
              <w:t xml:space="preserve">Em grupo, realizei também uma apresentação com a colega Elizabete Gomes, sobre o tema </w:t>
            </w:r>
            <w:r w:rsidRPr="007E1CA4">
              <w:rPr>
                <w:rFonts w:cs="Calibri"/>
                <w:i/>
                <w:iCs/>
                <w:color w:val="000000" w:themeColor="text1"/>
                <w:sz w:val="24"/>
                <w:szCs w:val="24"/>
              </w:rPr>
              <w:t>Campanha de Comunicação Interna</w:t>
            </w:r>
            <w:r w:rsidRPr="007E1CA4">
              <w:rPr>
                <w:rFonts w:cs="Calibri"/>
                <w:color w:val="000000" w:themeColor="text1"/>
                <w:sz w:val="24"/>
                <w:szCs w:val="24"/>
              </w:rPr>
              <w:t>. Confesso que esse momento foi um verdadeiro desafio: o receio de falar em público e o nervosismo inicial quase me impediram de ser eu própria. Contudo, com o apoio da formadora e das suas palavras de incentivo, consegui superar esse medo. Recordo com carinho o seu conselho — de que um dia me lembraria desta experiência com orgulho — e, de facto, na semana seguinte, numa nova apresentação, senti-me muito mais confiante e tranquila.</w:t>
            </w:r>
          </w:p>
          <w:p w14:paraId="4D205AF6" w14:textId="2108455F" w:rsidR="00561352" w:rsidRPr="007E1CA4" w:rsidRDefault="00561352" w:rsidP="007E1CA4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>
              <w:rPr>
                <w:rFonts w:cs="Calibri"/>
                <w:color w:val="000000" w:themeColor="text1"/>
                <w:sz w:val="24"/>
                <w:szCs w:val="24"/>
              </w:rPr>
              <w:t>Por fim realizei um quiz para avaliação dos meus conhecimentos.</w:t>
            </w:r>
          </w:p>
          <w:p w14:paraId="28AB748A" w14:textId="77777777" w:rsidR="007E1CA4" w:rsidRPr="007E1CA4" w:rsidRDefault="007E1CA4" w:rsidP="007E1CA4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7E1CA4">
              <w:rPr>
                <w:rFonts w:cs="Calibri"/>
                <w:color w:val="000000" w:themeColor="text1"/>
                <w:sz w:val="24"/>
                <w:szCs w:val="24"/>
              </w:rPr>
              <w:t>Estes trabalhos contribuíram de forma significativa para consolidar as aprendizagens e torná-las aplicáveis a diferentes contextos de trabalho. Esta formação foi muito mais do que um simples módulo curricular: ajudou-me a crescer pessoal e profissionalmente, a redigir documentos com mais segurança e a compreender a importância de uma comunicação clara e estruturada.</w:t>
            </w:r>
          </w:p>
          <w:p w14:paraId="54A29AF6" w14:textId="77777777" w:rsidR="007E1CA4" w:rsidRPr="007E1CA4" w:rsidRDefault="007E1CA4" w:rsidP="007E1CA4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7E1CA4">
              <w:rPr>
                <w:rFonts w:cs="Calibri"/>
                <w:color w:val="000000" w:themeColor="text1"/>
                <w:sz w:val="24"/>
                <w:szCs w:val="24"/>
              </w:rPr>
              <w:t>As competências desenvolvidas nesta UFCD são diretamente aplicáveis à minha atividade profissional. Enquanto técnica administrativa e também como administradora de condomínio há mais de 17 anos, reconheço que estas aprendizagens irão melhorar substancialmente a qualidade e a estrutura dos meus documentos, garantindo maior eficiência, profissionalismo e rigor.</w:t>
            </w:r>
          </w:p>
          <w:p w14:paraId="7D1FBE7C" w14:textId="77777777" w:rsidR="007E1CA4" w:rsidRPr="007E1CA4" w:rsidRDefault="007E1CA4" w:rsidP="007E1CA4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7E1CA4">
              <w:rPr>
                <w:rFonts w:cs="Calibri"/>
                <w:color w:val="000000" w:themeColor="text1"/>
                <w:sz w:val="24"/>
                <w:szCs w:val="24"/>
              </w:rPr>
              <w:t>Sinto-me agora mais preparada para enfrentar as exigências da comunicação escrita no contexto laboral, evitando erros e promovendo uma imagem mais cuidada e credível da entidade empregadora.</w:t>
            </w:r>
          </w:p>
          <w:p w14:paraId="75EB3819" w14:textId="59B91D94" w:rsidR="007E1CA4" w:rsidRPr="007E1CA4" w:rsidRDefault="007E1CA4" w:rsidP="007E1CA4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7E1CA4">
              <w:rPr>
                <w:rFonts w:cs="Calibri"/>
                <w:color w:val="000000" w:themeColor="text1"/>
                <w:sz w:val="24"/>
                <w:szCs w:val="24"/>
              </w:rPr>
              <w:t>Por fim, quero expressar o meu sincero agradecimento à formadora Vanda Frederico, pela sua dedicação, paciência e constante disponibilidade. A sua empatia e forma de ensinar tornaram as aulas motivadoras e inspiradoras.</w:t>
            </w:r>
          </w:p>
          <w:p w14:paraId="5BD41868" w14:textId="77777777" w:rsidR="007E1CA4" w:rsidRPr="007E1CA4" w:rsidRDefault="007E1CA4" w:rsidP="007E1CA4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7E1CA4">
              <w:rPr>
                <w:rFonts w:cs="Calibri"/>
                <w:color w:val="000000" w:themeColor="text1"/>
                <w:sz w:val="24"/>
                <w:szCs w:val="24"/>
              </w:rPr>
              <w:t>Agradeço-lhe por ter acreditado em mim e por me incentivar a ultrapassar os meus receios, especialmente nas apresentações orais — um desafio que consegui superar graças ao seu apoio. As suas palavras e o seu exemplo marcaram-me não só a nível profissional, mas também pessoal.</w:t>
            </w:r>
          </w:p>
          <w:p w14:paraId="72B93B66" w14:textId="77777777" w:rsidR="007E1CA4" w:rsidRPr="007E1CA4" w:rsidRDefault="007E1CA4" w:rsidP="007E1CA4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7E1CA4">
              <w:rPr>
                <w:rFonts w:cs="Calibri"/>
                <w:color w:val="000000" w:themeColor="text1"/>
                <w:sz w:val="24"/>
                <w:szCs w:val="24"/>
              </w:rPr>
              <w:t>Levo comigo não apenas os conhecimentos adquiridos, mas também a confiança que me transmitiu. A formadora Vanda deixou uma marca muito positiva no meu percurso e será sempre uma referência na minha formação.</w:t>
            </w:r>
          </w:p>
          <w:p w14:paraId="0C12E620" w14:textId="2391BAE5" w:rsidR="00AF02CF" w:rsidRPr="007E1CA4" w:rsidRDefault="007E1CA4" w:rsidP="007E1CA4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7E1CA4">
              <w:rPr>
                <w:rFonts w:cs="Calibri"/>
                <w:color w:val="000000" w:themeColor="text1"/>
                <w:sz w:val="24"/>
                <w:szCs w:val="24"/>
              </w:rPr>
              <w:t>Agradeço-lhe por acreditar em mim e por tornar esta aprendizagem tão significativa e inspiradora.</w:t>
            </w:r>
          </w:p>
        </w:tc>
      </w:tr>
    </w:tbl>
    <w:p w14:paraId="14011811" w14:textId="77777777" w:rsidR="00E33029" w:rsidRPr="00F569BA" w:rsidRDefault="00E33029" w:rsidP="00E33029">
      <w:pPr>
        <w:spacing w:after="0"/>
        <w:rPr>
          <w:vanish/>
          <w:color w:val="000000" w:themeColor="text1"/>
        </w:rPr>
      </w:pPr>
    </w:p>
    <w:tbl>
      <w:tblPr>
        <w:tblpPr w:leftFromText="141" w:rightFromText="141" w:vertAnchor="text" w:horzAnchor="margin" w:tblpXSpec="center" w:tblpY="384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F569BA" w:rsidRPr="00F569BA" w14:paraId="5743F18E" w14:textId="77777777" w:rsidTr="007E1CA4">
        <w:trPr>
          <w:trHeight w:val="132"/>
        </w:trPr>
        <w:tc>
          <w:tcPr>
            <w:tcW w:w="9889" w:type="dxa"/>
          </w:tcPr>
          <w:p w14:paraId="1EA912D3" w14:textId="7FEC660C" w:rsidR="003B508A" w:rsidRPr="007E1CA4" w:rsidRDefault="003B508A" w:rsidP="007E1CA4">
            <w:pPr>
              <w:numPr>
                <w:ilvl w:val="0"/>
                <w:numId w:val="1"/>
              </w:numPr>
              <w:spacing w:after="0" w:line="360" w:lineRule="auto"/>
              <w:rPr>
                <w:rFonts w:cs="Calibri"/>
                <w:color w:val="000000" w:themeColor="text1"/>
                <w:lang w:eastAsia="pt-PT"/>
              </w:rPr>
            </w:pPr>
            <w:r w:rsidRPr="00F569BA">
              <w:rPr>
                <w:b/>
                <w:color w:val="000000" w:themeColor="text1"/>
                <w:sz w:val="24"/>
                <w:szCs w:val="24"/>
              </w:rPr>
              <w:t>Palavras-Chave</w:t>
            </w:r>
            <w:r w:rsidRPr="007E1CA4">
              <w:rPr>
                <w:b/>
                <w:color w:val="000000" w:themeColor="text1"/>
                <w:sz w:val="24"/>
                <w:szCs w:val="24"/>
              </w:rPr>
              <w:t>:</w:t>
            </w:r>
            <w:r w:rsidR="00D51425" w:rsidRPr="007E1CA4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D51425" w:rsidRPr="007E1CA4">
              <w:rPr>
                <w:rFonts w:cs="Calibri"/>
                <w:color w:val="000000" w:themeColor="text1"/>
                <w:sz w:val="24"/>
                <w:szCs w:val="24"/>
                <w:lang w:eastAsia="pt-PT"/>
              </w:rPr>
              <w:t xml:space="preserve"> </w:t>
            </w:r>
            <w:r w:rsidR="007E1CA4" w:rsidRPr="007E1CA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7E1CA4" w:rsidRPr="007E1CA4">
              <w:rPr>
                <w:rFonts w:cs="Calibri"/>
                <w:color w:val="000000" w:themeColor="text1"/>
                <w:sz w:val="24"/>
                <w:szCs w:val="24"/>
                <w:lang w:eastAsia="pt-PT"/>
              </w:rPr>
              <w:t>língua portuguesa; comunicação escrita; normalização documental; profissionalismo</w:t>
            </w:r>
          </w:p>
        </w:tc>
      </w:tr>
    </w:tbl>
    <w:p w14:paraId="6496CAAC" w14:textId="588C6BBF" w:rsidR="007227C7" w:rsidRPr="006915BF" w:rsidRDefault="007227C7" w:rsidP="003B508A">
      <w:pPr>
        <w:rPr>
          <w:sz w:val="24"/>
          <w:szCs w:val="24"/>
        </w:rPr>
      </w:pPr>
    </w:p>
    <w:sectPr w:rsidR="007227C7" w:rsidRPr="006915BF" w:rsidSect="00C93A79">
      <w:headerReference w:type="default" r:id="rId10"/>
      <w:footerReference w:type="default" r:id="rId11"/>
      <w:pgSz w:w="11906" w:h="16838"/>
      <w:pgMar w:top="1417" w:right="1701" w:bottom="851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378D2" w14:textId="77777777" w:rsidR="003655E2" w:rsidRDefault="003655E2" w:rsidP="006915BF">
      <w:pPr>
        <w:spacing w:after="0" w:line="240" w:lineRule="auto"/>
      </w:pPr>
      <w:r>
        <w:separator/>
      </w:r>
    </w:p>
  </w:endnote>
  <w:endnote w:type="continuationSeparator" w:id="0">
    <w:p w14:paraId="058E23FC" w14:textId="77777777" w:rsidR="003655E2" w:rsidRDefault="003655E2" w:rsidP="00691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Hermes-Regular">
    <w:altName w:val="Calibri"/>
    <w:charset w:val="00"/>
    <w:family w:val="auto"/>
    <w:pitch w:val="variable"/>
    <w:sig w:usb0="80000027" w:usb1="00000040" w:usb2="00000000" w:usb3="00000000" w:csb0="00000001" w:csb1="00000000"/>
  </w:font>
  <w:font w:name="Hermes-Thin">
    <w:altName w:val="Franklin Gothic Medium Cond"/>
    <w:charset w:val="00"/>
    <w:family w:val="auto"/>
    <w:pitch w:val="variable"/>
    <w:sig w:usb0="80000027" w:usb1="0000004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2918454"/>
      <w:docPartObj>
        <w:docPartGallery w:val="Page Numbers (Bottom of Page)"/>
        <w:docPartUnique/>
      </w:docPartObj>
    </w:sdtPr>
    <w:sdtContent>
      <w:p w14:paraId="7E9E55F8" w14:textId="31050308" w:rsidR="008E6156" w:rsidRDefault="008E615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096A8ED5" w14:textId="57D9FED0" w:rsidR="008E6156" w:rsidRPr="008E6156" w:rsidRDefault="008E6156" w:rsidP="008E6156">
    <w:pPr>
      <w:pStyle w:val="Rodap"/>
      <w:jc w:val="center"/>
      <w:rPr>
        <w:color w:val="0070C0"/>
      </w:rPr>
    </w:pPr>
    <w:r>
      <w:t xml:space="preserve">Formanda Ana Maria Cardoso Silva - </w:t>
    </w:r>
    <w:r w:rsidRPr="008E6156">
      <w:rPr>
        <w:color w:val="0070C0"/>
        <w:lang w:val="pt-PT"/>
      </w:rPr>
      <w:t>25_TADM03-NS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23665" w14:textId="77777777" w:rsidR="003655E2" w:rsidRDefault="003655E2" w:rsidP="006915BF">
      <w:pPr>
        <w:spacing w:after="0" w:line="240" w:lineRule="auto"/>
      </w:pPr>
      <w:r>
        <w:separator/>
      </w:r>
    </w:p>
  </w:footnote>
  <w:footnote w:type="continuationSeparator" w:id="0">
    <w:p w14:paraId="485972F9" w14:textId="77777777" w:rsidR="003655E2" w:rsidRDefault="003655E2" w:rsidP="00691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10043" w14:textId="5CFBAA2D" w:rsidR="006915BF" w:rsidRDefault="006915BF">
    <w:pPr>
      <w:pStyle w:val="Cabealho"/>
    </w:pPr>
  </w:p>
  <w:p w14:paraId="52A3FF74" w14:textId="462ACEB2" w:rsidR="006915BF" w:rsidRDefault="00B747A2">
    <w:pPr>
      <w:pStyle w:val="Cabealho"/>
    </w:pPr>
    <w:r>
      <w:rPr>
        <w:noProof/>
        <w:lang w:eastAsia="pt-PT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810AA61" wp14:editId="56A4A80A">
              <wp:simplePos x="0" y="0"/>
              <wp:positionH relativeFrom="column">
                <wp:posOffset>-781685</wp:posOffset>
              </wp:positionH>
              <wp:positionV relativeFrom="paragraph">
                <wp:posOffset>-578485</wp:posOffset>
              </wp:positionV>
              <wp:extent cx="2840355" cy="810895"/>
              <wp:effectExtent l="0" t="0" r="17145" b="8255"/>
              <wp:wrapNone/>
              <wp:docPr id="842512963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840355" cy="810895"/>
                        <a:chOff x="3141" y="4092"/>
                        <a:chExt cx="4473" cy="1277"/>
                      </a:xfrm>
                    </wpg:grpSpPr>
                    <wps:wsp>
                      <wps:cNvPr id="1667836298" name="Rectangle 2"/>
                      <wps:cNvSpPr>
                        <a:spLocks noChangeArrowheads="1"/>
                      </wps:cNvSpPr>
                      <wps:spPr bwMode="auto">
                        <a:xfrm>
                          <a:off x="3978" y="4693"/>
                          <a:ext cx="3361" cy="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653470" w14:textId="77777777" w:rsidR="006915BF" w:rsidRPr="00C22296" w:rsidRDefault="006915BF" w:rsidP="006915B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4228D"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DELEGAÇÃO REGIONAL DE LISBOA E VALE DO TEJO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pic:pic xmlns:pic="http://schemas.openxmlformats.org/drawingml/2006/picture">
                      <pic:nvPicPr>
                        <pic:cNvPr id="1513394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141" y="4092"/>
                          <a:ext cx="794" cy="6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899354213" name="Rectangle 4"/>
                      <wps:cNvSpPr>
                        <a:spLocks noChangeArrowheads="1"/>
                      </wps:cNvSpPr>
                      <wps:spPr bwMode="auto">
                        <a:xfrm>
                          <a:off x="3978" y="4521"/>
                          <a:ext cx="3636" cy="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D392A" w14:textId="77777777" w:rsidR="006915BF" w:rsidRPr="00C22296" w:rsidRDefault="006915BF" w:rsidP="006915B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4228D"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INSTITUTO DO EMPREGO E FORMAÇÃO PROFISSIONAL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965207385" name="Rectangle 5"/>
                      <wps:cNvSpPr>
                        <a:spLocks noChangeArrowheads="1"/>
                      </wps:cNvSpPr>
                      <wps:spPr bwMode="auto">
                        <a:xfrm>
                          <a:off x="3978" y="4884"/>
                          <a:ext cx="2921" cy="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1F16AD" w14:textId="77777777" w:rsidR="006915BF" w:rsidRPr="0024228D" w:rsidRDefault="006915BF" w:rsidP="006915BF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 w:rsidRPr="0024228D"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 xml:space="preserve">CENTRO DE EMPREGO E FORMAÇÃO PROFISSIONAL </w:t>
                            </w: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378029243" name="Rectangle 6"/>
                      <wps:cNvSpPr>
                        <a:spLocks noChangeArrowheads="1"/>
                      </wps:cNvSpPr>
                      <wps:spPr bwMode="auto">
                        <a:xfrm>
                          <a:off x="3978" y="5013"/>
                          <a:ext cx="2400" cy="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D5C6DE" w14:textId="77777777" w:rsidR="006915BF" w:rsidRPr="0024228D" w:rsidRDefault="006915BF" w:rsidP="006915BF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 w:rsidRPr="0024228D"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 xml:space="preserve">SERVIÇO DE FORMAÇÃO PROFISSIONAL </w:t>
                            </w: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10AA61" id="Grupo 1" o:spid="_x0000_s1026" style="position:absolute;margin-left:-61.55pt;margin-top:-45.55pt;width:223.65pt;height:63.85pt;z-index:251659264" coordorigin="3141,4092" coordsize="4473,12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">
              <v:rect id="Rectangle 2" o:spid="_x0000_s1027" style="position:absolute;left:3978;top:4693;width:3361;height:4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" filled="f" stroked="f">
                <v:textbox style="mso-fit-shape-to-text:t" inset="0,0,0,0">
                  <w:txbxContent>
                    <w:p w14:paraId="62653470" w14:textId="77777777" w:rsidR="006915BF" w:rsidRPr="00C22296" w:rsidRDefault="006915BF" w:rsidP="006915BF">
                      <w:pPr>
                        <w:rPr>
                          <w:sz w:val="16"/>
                          <w:szCs w:val="16"/>
                        </w:rPr>
                      </w:pPr>
                      <w:r w:rsidRPr="0024228D"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DELEGAÇÃO REGIONAL DE LISBOA E VALE DO TEJO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style="position:absolute;left:3141;top:4092;width:794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">
                <v:imagedata r:id="rId2" o:title=""/>
              </v:shape>
              <v:rect id="Rectangle 4" o:spid="_x0000_s1029" style="position:absolute;left:3978;top:4521;width:3636;height:4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" filled="f" stroked="f">
                <v:textbox style="mso-fit-shape-to-text:t" inset="0,0,0,0">
                  <w:txbxContent>
                    <w:p w14:paraId="1FED392A" w14:textId="77777777" w:rsidR="006915BF" w:rsidRPr="00C22296" w:rsidRDefault="006915BF" w:rsidP="006915BF">
                      <w:pPr>
                        <w:rPr>
                          <w:sz w:val="16"/>
                          <w:szCs w:val="16"/>
                        </w:rPr>
                      </w:pPr>
                      <w:r w:rsidRPr="0024228D"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INSTITUTO DO EMPREGO E FORMAÇÃO PROFISSIONAL</w:t>
                      </w:r>
                    </w:p>
                  </w:txbxContent>
                </v:textbox>
              </v:rect>
              <v:rect id="Rectangle 5" o:spid="_x0000_s1030" style="position:absolute;left:3978;top:4884;width:2921;height:3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" filled="f" stroked="f">
                <v:textbox style="mso-fit-shape-to-text:t" inset="0,0,0,0">
                  <w:txbxContent>
                    <w:p w14:paraId="021F16AD" w14:textId="77777777" w:rsidR="006915BF" w:rsidRPr="0024228D" w:rsidRDefault="006915BF" w:rsidP="006915BF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 w:rsidRPr="0024228D"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 xml:space="preserve">CENTRO DE EMPREGO E FORMAÇÃO PROFISSIONAL </w:t>
                      </w: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DA AMADORA</w:t>
                      </w:r>
                    </w:p>
                  </w:txbxContent>
                </v:textbox>
              </v:rect>
              <v:rect id="Rectangle 6" o:spid="_x0000_s1031" style="position:absolute;left:3978;top:5013;width:2400;height:3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" filled="f" stroked="f">
                <v:textbox style="mso-fit-shape-to-text:t" inset="0,0,0,0">
                  <w:txbxContent>
                    <w:p w14:paraId="38D5C6DE" w14:textId="77777777" w:rsidR="006915BF" w:rsidRPr="0024228D" w:rsidRDefault="006915BF" w:rsidP="006915BF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 w:rsidRPr="0024228D"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 xml:space="preserve">SERVIÇO DE FORMAÇÃO PROFISSIONAL </w:t>
                      </w: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DA AMADORA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12EB5"/>
    <w:multiLevelType w:val="multilevel"/>
    <w:tmpl w:val="2E4A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B3EB0"/>
    <w:multiLevelType w:val="hybridMultilevel"/>
    <w:tmpl w:val="3676A9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A06720"/>
    <w:multiLevelType w:val="hybridMultilevel"/>
    <w:tmpl w:val="813425AA"/>
    <w:lvl w:ilvl="0" w:tplc="5500533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E7D02"/>
    <w:multiLevelType w:val="hybridMultilevel"/>
    <w:tmpl w:val="025616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B84E83"/>
    <w:multiLevelType w:val="multilevel"/>
    <w:tmpl w:val="605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17A3F"/>
    <w:multiLevelType w:val="hybridMultilevel"/>
    <w:tmpl w:val="4E463B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A06D9B"/>
    <w:multiLevelType w:val="multilevel"/>
    <w:tmpl w:val="612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E219D"/>
    <w:multiLevelType w:val="multilevel"/>
    <w:tmpl w:val="8746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E6CD4"/>
    <w:multiLevelType w:val="hybridMultilevel"/>
    <w:tmpl w:val="953213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026489">
    <w:abstractNumId w:val="2"/>
  </w:num>
  <w:num w:numId="2" w16cid:durableId="13387109">
    <w:abstractNumId w:val="3"/>
  </w:num>
  <w:num w:numId="3" w16cid:durableId="1745225865">
    <w:abstractNumId w:val="5"/>
  </w:num>
  <w:num w:numId="4" w16cid:durableId="852575570">
    <w:abstractNumId w:val="8"/>
  </w:num>
  <w:num w:numId="5" w16cid:durableId="386031970">
    <w:abstractNumId w:val="1"/>
  </w:num>
  <w:num w:numId="6" w16cid:durableId="1693072724">
    <w:abstractNumId w:val="4"/>
  </w:num>
  <w:num w:numId="7" w16cid:durableId="415370835">
    <w:abstractNumId w:val="0"/>
  </w:num>
  <w:num w:numId="8" w16cid:durableId="450365322">
    <w:abstractNumId w:val="7"/>
  </w:num>
  <w:num w:numId="9" w16cid:durableId="9122768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A2"/>
    <w:rsid w:val="00056ABE"/>
    <w:rsid w:val="000743BD"/>
    <w:rsid w:val="00076A45"/>
    <w:rsid w:val="000A0854"/>
    <w:rsid w:val="000A120C"/>
    <w:rsid w:val="000A39CF"/>
    <w:rsid w:val="000E2161"/>
    <w:rsid w:val="000E4A1C"/>
    <w:rsid w:val="000F2D09"/>
    <w:rsid w:val="000F7F7D"/>
    <w:rsid w:val="00122B46"/>
    <w:rsid w:val="001859F4"/>
    <w:rsid w:val="001B15B6"/>
    <w:rsid w:val="001D1CE4"/>
    <w:rsid w:val="001D36CD"/>
    <w:rsid w:val="001F529D"/>
    <w:rsid w:val="00204B3F"/>
    <w:rsid w:val="0021733B"/>
    <w:rsid w:val="00224788"/>
    <w:rsid w:val="00235188"/>
    <w:rsid w:val="00236B32"/>
    <w:rsid w:val="002403D6"/>
    <w:rsid w:val="0027528D"/>
    <w:rsid w:val="0027645A"/>
    <w:rsid w:val="002878A6"/>
    <w:rsid w:val="00292E8A"/>
    <w:rsid w:val="002A089C"/>
    <w:rsid w:val="002A1E3B"/>
    <w:rsid w:val="002A2669"/>
    <w:rsid w:val="002A5112"/>
    <w:rsid w:val="002A5221"/>
    <w:rsid w:val="002F655B"/>
    <w:rsid w:val="00305429"/>
    <w:rsid w:val="003239F4"/>
    <w:rsid w:val="0034030F"/>
    <w:rsid w:val="00345880"/>
    <w:rsid w:val="003655E2"/>
    <w:rsid w:val="00370C54"/>
    <w:rsid w:val="00384D37"/>
    <w:rsid w:val="003A28BB"/>
    <w:rsid w:val="003B508A"/>
    <w:rsid w:val="003C2DC5"/>
    <w:rsid w:val="003C6D51"/>
    <w:rsid w:val="003D5884"/>
    <w:rsid w:val="003D5A6A"/>
    <w:rsid w:val="003E02D5"/>
    <w:rsid w:val="003E5406"/>
    <w:rsid w:val="003E573F"/>
    <w:rsid w:val="003E646D"/>
    <w:rsid w:val="00400CE9"/>
    <w:rsid w:val="00420708"/>
    <w:rsid w:val="00441D54"/>
    <w:rsid w:val="004673CB"/>
    <w:rsid w:val="00486EC7"/>
    <w:rsid w:val="004E1DB8"/>
    <w:rsid w:val="0054674B"/>
    <w:rsid w:val="00561352"/>
    <w:rsid w:val="005841C6"/>
    <w:rsid w:val="00596B6B"/>
    <w:rsid w:val="005A51D6"/>
    <w:rsid w:val="005A63C6"/>
    <w:rsid w:val="005C5790"/>
    <w:rsid w:val="005D1D29"/>
    <w:rsid w:val="006251C3"/>
    <w:rsid w:val="00654FBD"/>
    <w:rsid w:val="006915BF"/>
    <w:rsid w:val="006A2B9D"/>
    <w:rsid w:val="006B021C"/>
    <w:rsid w:val="006C15B4"/>
    <w:rsid w:val="006F5FF2"/>
    <w:rsid w:val="006F7BA8"/>
    <w:rsid w:val="006F7BB1"/>
    <w:rsid w:val="007102D5"/>
    <w:rsid w:val="007227C7"/>
    <w:rsid w:val="00733D78"/>
    <w:rsid w:val="00742071"/>
    <w:rsid w:val="00751352"/>
    <w:rsid w:val="007B4430"/>
    <w:rsid w:val="007D1C30"/>
    <w:rsid w:val="007E1CA4"/>
    <w:rsid w:val="0081102B"/>
    <w:rsid w:val="008405D8"/>
    <w:rsid w:val="008503AE"/>
    <w:rsid w:val="008735D3"/>
    <w:rsid w:val="00883DBF"/>
    <w:rsid w:val="00896A28"/>
    <w:rsid w:val="008C6E13"/>
    <w:rsid w:val="008E26AF"/>
    <w:rsid w:val="008E4275"/>
    <w:rsid w:val="008E6156"/>
    <w:rsid w:val="008F5FF7"/>
    <w:rsid w:val="00904349"/>
    <w:rsid w:val="00922E1E"/>
    <w:rsid w:val="0094706F"/>
    <w:rsid w:val="0095558C"/>
    <w:rsid w:val="00965BAD"/>
    <w:rsid w:val="00967F7B"/>
    <w:rsid w:val="00981F75"/>
    <w:rsid w:val="009A0F7A"/>
    <w:rsid w:val="009A3E8F"/>
    <w:rsid w:val="009B7FD6"/>
    <w:rsid w:val="009C7E50"/>
    <w:rsid w:val="009E7632"/>
    <w:rsid w:val="00A15967"/>
    <w:rsid w:val="00A762D7"/>
    <w:rsid w:val="00AC0F4A"/>
    <w:rsid w:val="00AC3489"/>
    <w:rsid w:val="00AF02CF"/>
    <w:rsid w:val="00B0162E"/>
    <w:rsid w:val="00B10A54"/>
    <w:rsid w:val="00B13CA0"/>
    <w:rsid w:val="00B46FFE"/>
    <w:rsid w:val="00B4704E"/>
    <w:rsid w:val="00B47BF9"/>
    <w:rsid w:val="00B5237D"/>
    <w:rsid w:val="00B61F5E"/>
    <w:rsid w:val="00B747A2"/>
    <w:rsid w:val="00B8404B"/>
    <w:rsid w:val="00B91375"/>
    <w:rsid w:val="00BA215C"/>
    <w:rsid w:val="00BD106A"/>
    <w:rsid w:val="00BD2D7C"/>
    <w:rsid w:val="00BD35AD"/>
    <w:rsid w:val="00BE2528"/>
    <w:rsid w:val="00BF2CF4"/>
    <w:rsid w:val="00C102E0"/>
    <w:rsid w:val="00C11B5A"/>
    <w:rsid w:val="00C35E45"/>
    <w:rsid w:val="00C37A58"/>
    <w:rsid w:val="00C53728"/>
    <w:rsid w:val="00C55268"/>
    <w:rsid w:val="00C62986"/>
    <w:rsid w:val="00C80FA9"/>
    <w:rsid w:val="00C82AC8"/>
    <w:rsid w:val="00C93A79"/>
    <w:rsid w:val="00CF3583"/>
    <w:rsid w:val="00D144B8"/>
    <w:rsid w:val="00D34DB6"/>
    <w:rsid w:val="00D40FF9"/>
    <w:rsid w:val="00D51425"/>
    <w:rsid w:val="00DA0CC1"/>
    <w:rsid w:val="00DA63DA"/>
    <w:rsid w:val="00DC462B"/>
    <w:rsid w:val="00DD4F90"/>
    <w:rsid w:val="00E009FC"/>
    <w:rsid w:val="00E33029"/>
    <w:rsid w:val="00E4199E"/>
    <w:rsid w:val="00E50E61"/>
    <w:rsid w:val="00E561BA"/>
    <w:rsid w:val="00E75C2B"/>
    <w:rsid w:val="00E96BFF"/>
    <w:rsid w:val="00EB3C39"/>
    <w:rsid w:val="00EF1C51"/>
    <w:rsid w:val="00F12E3B"/>
    <w:rsid w:val="00F13AF0"/>
    <w:rsid w:val="00F44EDF"/>
    <w:rsid w:val="00F47968"/>
    <w:rsid w:val="00F528E0"/>
    <w:rsid w:val="00F569BA"/>
    <w:rsid w:val="00F97BB4"/>
    <w:rsid w:val="00FC1290"/>
    <w:rsid w:val="00FD78BD"/>
    <w:rsid w:val="00FF372F"/>
    <w:rsid w:val="042E2F65"/>
    <w:rsid w:val="0E1FEE92"/>
    <w:rsid w:val="0F989EED"/>
    <w:rsid w:val="16C4F8B4"/>
    <w:rsid w:val="171CE6EC"/>
    <w:rsid w:val="1C717A0B"/>
    <w:rsid w:val="20F7FB0E"/>
    <w:rsid w:val="56D26DBD"/>
    <w:rsid w:val="6155A3B5"/>
    <w:rsid w:val="68C19BE8"/>
    <w:rsid w:val="6BE24961"/>
    <w:rsid w:val="734B8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2040D3"/>
  <w15:chartTrackingRefBased/>
  <w15:docId w15:val="{095AB595-00EA-4378-AC1E-39155377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352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486E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E02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7227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arter"/>
    <w:uiPriority w:val="99"/>
    <w:semiHidden/>
    <w:unhideWhenUsed/>
    <w:rsid w:val="00B10A54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baloCarter">
    <w:name w:val="Texto de balão Caráter"/>
    <w:link w:val="Textodebalo"/>
    <w:uiPriority w:val="99"/>
    <w:semiHidden/>
    <w:rsid w:val="00B10A54"/>
    <w:rPr>
      <w:rFonts w:ascii="Tahoma" w:hAnsi="Tahoma" w:cs="Tahoma"/>
      <w:sz w:val="16"/>
      <w:szCs w:val="16"/>
      <w:lang w:eastAsia="en-US"/>
    </w:rPr>
  </w:style>
  <w:style w:type="paragraph" w:styleId="Cabealho">
    <w:name w:val="header"/>
    <w:basedOn w:val="Normal"/>
    <w:link w:val="CabealhoCarter"/>
    <w:uiPriority w:val="99"/>
    <w:unhideWhenUsed/>
    <w:rsid w:val="006915BF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arter">
    <w:name w:val="Cabeçalho Caráter"/>
    <w:link w:val="Cabealho"/>
    <w:uiPriority w:val="99"/>
    <w:rsid w:val="006915BF"/>
    <w:rPr>
      <w:sz w:val="22"/>
      <w:szCs w:val="22"/>
      <w:lang w:eastAsia="en-US"/>
    </w:rPr>
  </w:style>
  <w:style w:type="paragraph" w:styleId="Rodap">
    <w:name w:val="footer"/>
    <w:basedOn w:val="Normal"/>
    <w:link w:val="RodapCarter"/>
    <w:uiPriority w:val="99"/>
    <w:unhideWhenUsed/>
    <w:rsid w:val="006915BF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arter">
    <w:name w:val="Rodapé Caráter"/>
    <w:link w:val="Rodap"/>
    <w:uiPriority w:val="99"/>
    <w:rsid w:val="006915BF"/>
    <w:rPr>
      <w:sz w:val="22"/>
      <w:szCs w:val="22"/>
      <w:lang w:eastAsia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486EC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673CB"/>
    <w:rPr>
      <w:rFonts w:ascii="Times New Roman" w:hAnsi="Times New Roman"/>
      <w:sz w:val="24"/>
      <w:szCs w:val="24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E02D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Documentos\Modelos%20Personalizados%20do%20Office\UFCD_PRA_Azuil%20Pereir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d49adc-bdfe-4fb8-a16a-3d77b1447b55">
      <Terms xmlns="http://schemas.microsoft.com/office/infopath/2007/PartnerControls"/>
    </lcf76f155ced4ddcb4097134ff3c332f>
    <ReferenceId xmlns="81d49adc-bdfe-4fb8-a16a-3d77b1447b55" xsi:nil="true"/>
    <TaxCatchAll xmlns="6a92f475-74ae-40eb-9391-921f6f91cb73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C39BF188FC1B40A07E58592C909ED9" ma:contentTypeVersion="16" ma:contentTypeDescription="Criar um novo documento." ma:contentTypeScope="" ma:versionID="5ab28f136b38395e4276c2eb6a1960d3">
  <xsd:schema xmlns:xsd="http://www.w3.org/2001/XMLSchema" xmlns:xs="http://www.w3.org/2001/XMLSchema" xmlns:p="http://schemas.microsoft.com/office/2006/metadata/properties" xmlns:ns2="81d49adc-bdfe-4fb8-a16a-3d77b1447b55" xmlns:ns3="6a92f475-74ae-40eb-9391-921f6f91cb73" targetNamespace="http://schemas.microsoft.com/office/2006/metadata/properties" ma:root="true" ma:fieldsID="a426b8167751ada5db9590f8bcd0a7b8" ns2:_="" ns3:_="">
    <xsd:import namespace="81d49adc-bdfe-4fb8-a16a-3d77b1447b55"/>
    <xsd:import namespace="6a92f475-74ae-40eb-9391-921f6f91cb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49adc-bdfe-4fb8-a16a-3d77b1447b5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92f475-74ae-40eb-9391-921f6f91cb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b057d07-19f0-47cd-ad40-bdf317700d73}" ma:internalName="TaxCatchAll" ma:showField="CatchAllData" ma:web="6a92f475-74ae-40eb-9391-921f6f91c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4A2229-2893-42DA-B131-0463E8B5CBE0}">
  <ds:schemaRefs>
    <ds:schemaRef ds:uri="http://schemas.microsoft.com/office/2006/metadata/properties"/>
    <ds:schemaRef ds:uri="http://schemas.microsoft.com/office/infopath/2007/PartnerControls"/>
    <ds:schemaRef ds:uri="81d49adc-bdfe-4fb8-a16a-3d77b1447b55"/>
    <ds:schemaRef ds:uri="6a92f475-74ae-40eb-9391-921f6f91cb73"/>
  </ds:schemaRefs>
</ds:datastoreItem>
</file>

<file path=customXml/itemProps2.xml><?xml version="1.0" encoding="utf-8"?>
<ds:datastoreItem xmlns:ds="http://schemas.openxmlformats.org/officeDocument/2006/customXml" ds:itemID="{BCC59F7B-971F-4BCC-8B02-214EDF559D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0E1F9B-55BE-4427-BAB7-2B5F7C33B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d49adc-bdfe-4fb8-a16a-3d77b1447b55"/>
    <ds:schemaRef ds:uri="6a92f475-74ae-40eb-9391-921f6f91cb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23ec5e0-6e96-4a52-bf04-db829769f65f}" enabled="0" method="" siteId="{f23ec5e0-6e96-4a52-bf04-db829769f65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UFCD_PRA_Azuil Pereira.dotx</Template>
  <TotalTime>73</TotalTime>
  <Pages>3</Pages>
  <Words>756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Azuil Pereira</dc:creator>
  <cp:keywords/>
  <cp:lastModifiedBy>ANA SILVA</cp:lastModifiedBy>
  <cp:revision>11</cp:revision>
  <cp:lastPrinted>2019-04-30T11:41:00Z</cp:lastPrinted>
  <dcterms:created xsi:type="dcterms:W3CDTF">2025-07-07T18:34:00Z</dcterms:created>
  <dcterms:modified xsi:type="dcterms:W3CDTF">2025-10-09T07:29:00Z</dcterms:modified>
</cp:coreProperties>
</file>